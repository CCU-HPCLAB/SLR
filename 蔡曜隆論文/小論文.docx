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F687B" w14:textId="0E61480B" w:rsidR="00E97402" w:rsidRDefault="00E97402" w:rsidP="00111CB5">
      <w:pPr>
        <w:pStyle w:val="Text"/>
        <w:tabs>
          <w:tab w:val="left" w:pos="567"/>
        </w:tabs>
        <w:ind w:firstLine="0"/>
        <w:rPr>
          <w:sz w:val="18"/>
          <w:szCs w:val="18"/>
        </w:rPr>
      </w:pPr>
      <w:bookmarkStart w:id="0" w:name="_GoBack"/>
      <w:bookmarkEnd w:id="0"/>
      <w:r>
        <w:rPr>
          <w:sz w:val="18"/>
          <w:szCs w:val="18"/>
        </w:rPr>
        <w:footnoteReference w:customMarkFollows="1" w:id="1"/>
        <w:sym w:font="Symbol" w:char="F020"/>
      </w:r>
    </w:p>
    <w:p w14:paraId="5E580B6D" w14:textId="77777777" w:rsidR="00E97402" w:rsidRDefault="00CC1B96" w:rsidP="0002515E">
      <w:pPr>
        <w:pStyle w:val="a3"/>
        <w:framePr w:wrap="notBeside"/>
        <w:rPr>
          <w:lang w:eastAsia="zh-TW"/>
        </w:rPr>
      </w:pPr>
      <w:bookmarkStart w:id="1" w:name="_Hlk57932422"/>
      <w:r>
        <w:rPr>
          <w:lang w:eastAsia="zh-TW"/>
        </w:rPr>
        <w:t>A Role-</w:t>
      </w:r>
      <w:r w:rsidR="00C0614E">
        <w:rPr>
          <w:lang w:eastAsia="zh-TW"/>
        </w:rPr>
        <w:t>Exc</w:t>
      </w:r>
      <w:r>
        <w:rPr>
          <w:lang w:eastAsia="zh-TW"/>
        </w:rPr>
        <w:t>hangeable</w:t>
      </w:r>
      <w:r w:rsidR="005F43DD">
        <w:rPr>
          <w:lang w:eastAsia="zh-TW"/>
        </w:rPr>
        <w:t>,</w:t>
      </w:r>
      <w:r w:rsidR="00111CB5">
        <w:rPr>
          <w:lang w:eastAsia="zh-TW"/>
        </w:rPr>
        <w:t xml:space="preserve"> System-</w:t>
      </w:r>
      <w:r w:rsidR="00FB2BD9">
        <w:rPr>
          <w:lang w:eastAsia="zh-TW"/>
        </w:rPr>
        <w:t>L</w:t>
      </w:r>
      <w:r w:rsidR="00111CB5">
        <w:rPr>
          <w:lang w:eastAsia="zh-TW"/>
        </w:rPr>
        <w:t xml:space="preserve">evel Redundancy Framework for </w:t>
      </w:r>
      <w:r w:rsidR="00424E5F">
        <w:rPr>
          <w:lang w:eastAsia="zh-TW"/>
        </w:rPr>
        <w:t>Fault Tolerance</w:t>
      </w:r>
    </w:p>
    <w:bookmarkEnd w:id="1"/>
    <w:p w14:paraId="72BB3F25" w14:textId="1C05BA01" w:rsidR="00E97402" w:rsidRDefault="0002515E">
      <w:pPr>
        <w:pStyle w:val="Authors"/>
        <w:framePr w:wrap="notBeside"/>
      </w:pPr>
      <w:r w:rsidRPr="0002515E">
        <w:t>Sih-Kai Shen</w:t>
      </w:r>
      <w:r w:rsidR="00BF6346">
        <w:t>, Yao-Long Cai,</w:t>
      </w:r>
      <w:r w:rsidR="00E97402">
        <w:t xml:space="preserve"> and </w:t>
      </w:r>
      <w:r>
        <w:t>Peng-Sheng Chen</w:t>
      </w:r>
      <w:r w:rsidR="00F0710C" w:rsidRPr="002704AC">
        <w:rPr>
          <w:vertAlign w:val="superscript"/>
        </w:rPr>
        <w:t>*</w:t>
      </w:r>
      <w:r w:rsidR="0037551B">
        <w:t xml:space="preserve">, </w:t>
      </w:r>
      <w:r w:rsidR="00E97402">
        <w:rPr>
          <w:rStyle w:val="MemberType"/>
        </w:rPr>
        <w:t>Member, IEEE</w:t>
      </w:r>
    </w:p>
    <w:p w14:paraId="14725386" w14:textId="2EEB47E2" w:rsidR="00E97402" w:rsidRDefault="00E97402" w:rsidP="00D200F1">
      <w:pPr>
        <w:pStyle w:val="Abstract"/>
        <w:rPr>
          <w:lang w:eastAsia="zh-TW"/>
        </w:rPr>
      </w:pPr>
      <w:r>
        <w:rPr>
          <w:i/>
          <w:iCs/>
        </w:rPr>
        <w:t>Abstract</w:t>
      </w:r>
      <w:r>
        <w:t>—</w:t>
      </w:r>
      <w:r w:rsidR="00C0614E">
        <w:t>In this paper we design and implement a role-</w:t>
      </w:r>
      <w:r w:rsidR="00C0614E" w:rsidRPr="009F1B11">
        <w:t xml:space="preserve">exchangeable, system-level redundancy technique for embedded </w:t>
      </w:r>
      <w:r w:rsidR="00C0614E" w:rsidRPr="003B5A24">
        <w:t xml:space="preserve">systems. </w:t>
      </w:r>
      <w:bookmarkStart w:id="2" w:name="_Hlk57932423"/>
      <w:r w:rsidR="00C0614E" w:rsidRPr="003B5A24">
        <w:t xml:space="preserve">The </w:t>
      </w:r>
      <w:r w:rsidR="00FF5919" w:rsidRPr="003B5A24">
        <w:t xml:space="preserve">complete </w:t>
      </w:r>
      <w:r w:rsidR="002C16D5" w:rsidRPr="009F1B11">
        <w:t>system</w:t>
      </w:r>
      <w:r w:rsidR="00C0614E" w:rsidRPr="009F1B11">
        <w:t xml:space="preserve"> consists of </w:t>
      </w:r>
      <w:bookmarkEnd w:id="2"/>
      <w:r w:rsidR="002C333C" w:rsidRPr="009F1B11">
        <w:t xml:space="preserve">a </w:t>
      </w:r>
      <w:r w:rsidR="00C0614E" w:rsidRPr="009F1B11">
        <w:t xml:space="preserve">primary </w:t>
      </w:r>
      <w:r w:rsidR="002C333C" w:rsidRPr="009F1B11">
        <w:t xml:space="preserve">system </w:t>
      </w:r>
      <w:r w:rsidR="00C0614E" w:rsidRPr="009F1B11">
        <w:t xml:space="preserve">and </w:t>
      </w:r>
      <w:r w:rsidR="002C333C" w:rsidRPr="009F1B11">
        <w:t xml:space="preserve">a </w:t>
      </w:r>
      <w:r w:rsidR="00C0614E" w:rsidRPr="009F1B11">
        <w:t>redun</w:t>
      </w:r>
      <w:r w:rsidR="002F2B46" w:rsidRPr="009F1B11">
        <w:softHyphen/>
      </w:r>
      <w:r w:rsidR="00C0614E" w:rsidRPr="009F1B11">
        <w:t xml:space="preserve">dant system that are connected via </w:t>
      </w:r>
      <w:r w:rsidR="00114BF6" w:rsidRPr="009F1B11">
        <w:t xml:space="preserve">a </w:t>
      </w:r>
      <w:r w:rsidR="00C0614E" w:rsidRPr="009F1B11">
        <w:t xml:space="preserve">network. </w:t>
      </w:r>
      <w:r w:rsidR="00FF5919" w:rsidRPr="009F1B11">
        <w:t>A</w:t>
      </w:r>
      <w:r w:rsidR="00C0614E" w:rsidRPr="009F1B11">
        <w:t xml:space="preserve"> heartbeat mech</w:t>
      </w:r>
      <w:r w:rsidR="002F2B46" w:rsidRPr="009F1B11">
        <w:softHyphen/>
      </w:r>
      <w:r w:rsidR="00C0614E" w:rsidRPr="009F1B11">
        <w:t xml:space="preserve">anism is adopted </w:t>
      </w:r>
      <w:r w:rsidR="00C0614E" w:rsidRPr="002704AC">
        <w:t xml:space="preserve">to </w:t>
      </w:r>
      <w:r w:rsidR="00FF5919" w:rsidRPr="002704AC">
        <w:t>monitor</w:t>
      </w:r>
      <w:r w:rsidR="00C0614E" w:rsidRPr="002704AC">
        <w:t xml:space="preserve"> whether the primary </w:t>
      </w:r>
      <w:r w:rsidR="00F15BFD" w:rsidRPr="002704AC">
        <w:t xml:space="preserve">and </w:t>
      </w:r>
      <w:r w:rsidR="00C0614E" w:rsidRPr="002704AC">
        <w:t xml:space="preserve">redundant systems </w:t>
      </w:r>
      <w:r w:rsidR="00F15BFD" w:rsidRPr="002704AC">
        <w:t>are working normally</w:t>
      </w:r>
      <w:r w:rsidR="00C0614E" w:rsidRPr="009F1B11">
        <w:t>.</w:t>
      </w:r>
      <w:r w:rsidR="002F2B46" w:rsidRPr="009F1B11">
        <w:rPr>
          <w:rFonts w:hint="eastAsia"/>
          <w:lang w:eastAsia="zh-TW"/>
        </w:rPr>
        <w:t xml:space="preserve"> </w:t>
      </w:r>
      <w:r w:rsidR="000E6187" w:rsidRPr="003B5A24">
        <w:rPr>
          <w:lang w:eastAsia="zh-TW"/>
        </w:rPr>
        <w:t xml:space="preserve">The </w:t>
      </w:r>
      <w:r w:rsidR="00C0614E" w:rsidRPr="003B5A24">
        <w:t>open</w:t>
      </w:r>
      <w:r w:rsidR="00114BF6" w:rsidRPr="009F1B11">
        <w:t>-</w:t>
      </w:r>
      <w:r w:rsidR="00C0614E" w:rsidRPr="009F1B11">
        <w:t>source, distributed file system</w:t>
      </w:r>
      <w:r w:rsidR="000E6187" w:rsidRPr="009F1B11">
        <w:t xml:space="preserve"> GlusterFS</w:t>
      </w:r>
      <w:r w:rsidR="00C0614E" w:rsidRPr="009F1B11">
        <w:t xml:space="preserve"> is leveraged to aggregate disk</w:t>
      </w:r>
      <w:r w:rsidR="000E6187" w:rsidRPr="009F1B11">
        <w:t>-</w:t>
      </w:r>
      <w:r w:rsidR="00C0614E" w:rsidRPr="009F1B11">
        <w:t xml:space="preserve">storage resources for providing dependable storage. In addition, the checkpoint tool DMTCP (Distributed Multithreaded Checkpointing) is used to store </w:t>
      </w:r>
      <w:r w:rsidR="002C333C" w:rsidRPr="009F1B11">
        <w:t xml:space="preserve">the </w:t>
      </w:r>
      <w:r w:rsidR="00C0614E" w:rsidRPr="009F1B11">
        <w:t xml:space="preserve">execution states of the </w:t>
      </w:r>
      <w:r w:rsidR="00C0614E" w:rsidRPr="002704AC">
        <w:t xml:space="preserve">application </w:t>
      </w:r>
      <w:r w:rsidR="000E6187" w:rsidRPr="002704AC">
        <w:t xml:space="preserve">that can be used to </w:t>
      </w:r>
      <w:r w:rsidR="00C0614E" w:rsidRPr="002704AC">
        <w:t>resum</w:t>
      </w:r>
      <w:r w:rsidR="000E6187" w:rsidRPr="002704AC">
        <w:t>e</w:t>
      </w:r>
      <w:r w:rsidR="00C0614E" w:rsidRPr="002704AC">
        <w:t xml:space="preserve"> from </w:t>
      </w:r>
      <w:r w:rsidR="000E6187" w:rsidRPr="002704AC">
        <w:t xml:space="preserve">a </w:t>
      </w:r>
      <w:r w:rsidR="00C0614E" w:rsidRPr="002704AC">
        <w:t>failure</w:t>
      </w:r>
      <w:r w:rsidR="00C0614E" w:rsidRPr="009F1B11">
        <w:t>.</w:t>
      </w:r>
      <w:r w:rsidR="002F2B46" w:rsidRPr="009F1B11">
        <w:rPr>
          <w:rFonts w:hint="eastAsia"/>
          <w:lang w:eastAsia="zh-TW"/>
        </w:rPr>
        <w:t xml:space="preserve"> </w:t>
      </w:r>
      <w:r w:rsidR="000E6187" w:rsidRPr="003B5A24">
        <w:rPr>
          <w:lang w:eastAsia="zh-TW"/>
        </w:rPr>
        <w:t>T</w:t>
      </w:r>
      <w:r w:rsidR="000E6187" w:rsidRPr="003B5A24">
        <w:t>he redund</w:t>
      </w:r>
      <w:r w:rsidR="000E6187" w:rsidRPr="009F1B11">
        <w:t>ant system can detect when</w:t>
      </w:r>
      <w:r w:rsidR="00C0614E" w:rsidRPr="009F1B11">
        <w:t xml:space="preserve"> the primary system fails</w:t>
      </w:r>
      <w:r w:rsidR="002F2B46" w:rsidRPr="009F1B11">
        <w:rPr>
          <w:lang w:eastAsia="zh-TW"/>
        </w:rPr>
        <w:t xml:space="preserve"> </w:t>
      </w:r>
      <w:r w:rsidR="00C0614E" w:rsidRPr="009F1B11">
        <w:t xml:space="preserve">and </w:t>
      </w:r>
      <w:r w:rsidR="000E6187" w:rsidRPr="009F1B11">
        <w:t>then rap</w:t>
      </w:r>
      <w:r w:rsidR="00C0614E" w:rsidRPr="009F1B11">
        <w:t>i</w:t>
      </w:r>
      <w:r w:rsidR="000E6187" w:rsidRPr="009F1B11">
        <w:t>d</w:t>
      </w:r>
      <w:r w:rsidR="00C0614E" w:rsidRPr="009F1B11">
        <w:t xml:space="preserve">ly </w:t>
      </w:r>
      <w:r w:rsidR="00BA42AE" w:rsidRPr="009F1B11">
        <w:t xml:space="preserve">take over </w:t>
      </w:r>
      <w:r w:rsidR="00C0614E" w:rsidRPr="009F1B11">
        <w:t>the work.</w:t>
      </w:r>
      <w:r w:rsidR="002F2B46" w:rsidRPr="009F1B11">
        <w:rPr>
          <w:lang w:eastAsia="zh-TW"/>
        </w:rPr>
        <w:t xml:space="preserve"> </w:t>
      </w:r>
      <w:r w:rsidR="00A3366D" w:rsidRPr="009F1B11">
        <w:rPr>
          <w:lang w:eastAsia="zh-TW"/>
        </w:rPr>
        <w:t>A</w:t>
      </w:r>
      <w:r w:rsidR="00D200F1" w:rsidRPr="009F1B11">
        <w:rPr>
          <w:lang w:eastAsia="zh-TW"/>
        </w:rPr>
        <w:t xml:space="preserve"> GUI-based assistan</w:t>
      </w:r>
      <w:r w:rsidR="009C2A11" w:rsidRPr="009F1B11">
        <w:rPr>
          <w:lang w:eastAsia="zh-TW"/>
        </w:rPr>
        <w:t>t</w:t>
      </w:r>
      <w:r w:rsidR="00D200F1" w:rsidRPr="009F1B11">
        <w:rPr>
          <w:lang w:eastAsia="zh-TW"/>
        </w:rPr>
        <w:t xml:space="preserve"> tool is also developed to help users automatically </w:t>
      </w:r>
      <w:r w:rsidR="000746F1" w:rsidRPr="009F1B11">
        <w:rPr>
          <w:lang w:eastAsia="zh-TW"/>
        </w:rPr>
        <w:t>construct</w:t>
      </w:r>
      <w:r w:rsidR="00D200F1" w:rsidRPr="009F1B11">
        <w:rPr>
          <w:lang w:eastAsia="zh-TW"/>
        </w:rPr>
        <w:t xml:space="preserve"> such system</w:t>
      </w:r>
      <w:r w:rsidR="00F671BF" w:rsidRPr="009F1B11">
        <w:rPr>
          <w:lang w:eastAsia="zh-TW"/>
        </w:rPr>
        <w:t>s</w:t>
      </w:r>
      <w:r w:rsidR="00D200F1" w:rsidRPr="009F1B11">
        <w:rPr>
          <w:lang w:eastAsia="zh-TW"/>
        </w:rPr>
        <w:t xml:space="preserve">. </w:t>
      </w:r>
      <w:r w:rsidR="000E6187" w:rsidRPr="009F1B11">
        <w:rPr>
          <w:lang w:eastAsia="zh-TW"/>
        </w:rPr>
        <w:t>E</w:t>
      </w:r>
      <w:r w:rsidR="000E6187" w:rsidRPr="009F1B11">
        <w:t xml:space="preserve">xperimental results obtained using different </w:t>
      </w:r>
      <w:r w:rsidR="00C0614E" w:rsidRPr="009F1B11">
        <w:t>benchmark</w:t>
      </w:r>
      <w:r w:rsidR="00D26045" w:rsidRPr="009F1B11">
        <w:t>s</w:t>
      </w:r>
      <w:r w:rsidR="00C0614E" w:rsidRPr="009F1B11">
        <w:t xml:space="preserve"> and</w:t>
      </w:r>
      <w:r w:rsidR="00C0614E">
        <w:t xml:space="preserve"> s</w:t>
      </w:r>
      <w:r w:rsidR="000E6187">
        <w:t>cenar</w:t>
      </w:r>
      <w:r w:rsidR="00C0614E">
        <w:t xml:space="preserve">ios show </w:t>
      </w:r>
      <w:r w:rsidR="000E6187">
        <w:t xml:space="preserve">that </w:t>
      </w:r>
      <w:r w:rsidR="00C0614E">
        <w:t xml:space="preserve">the proposed approach can improve </w:t>
      </w:r>
      <w:r w:rsidR="000E6187">
        <w:t xml:space="preserve">the </w:t>
      </w:r>
      <w:r w:rsidR="00C0614E">
        <w:t>fault tolerance</w:t>
      </w:r>
      <w:r w:rsidR="000E6187">
        <w:t xml:space="preserve"> of an embedded system,</w:t>
      </w:r>
      <w:r w:rsidR="00C0614E">
        <w:t xml:space="preserve"> </w:t>
      </w:r>
      <w:r w:rsidR="000E6187">
        <w:t xml:space="preserve">including its ability to </w:t>
      </w:r>
      <w:r w:rsidR="00C0614E">
        <w:t>resume operati</w:t>
      </w:r>
      <w:r w:rsidR="000E6187">
        <w:t>ng</w:t>
      </w:r>
      <w:r w:rsidR="00C0614E">
        <w:t xml:space="preserve"> after </w:t>
      </w:r>
      <w:r w:rsidR="000E6187">
        <w:t xml:space="preserve">a </w:t>
      </w:r>
      <w:r w:rsidR="00C0614E">
        <w:t>failure</w:t>
      </w:r>
      <w:r w:rsidR="00D35E0D" w:rsidRPr="00D35E0D">
        <w:t>.</w:t>
      </w:r>
    </w:p>
    <w:p w14:paraId="00FAF082" w14:textId="77777777" w:rsidR="00E97402" w:rsidRDefault="00E97402"/>
    <w:p w14:paraId="35E960E0" w14:textId="77777777" w:rsidR="00E97402" w:rsidRDefault="00E97402">
      <w:pPr>
        <w:pStyle w:val="IndexTerms"/>
      </w:pPr>
      <w:bookmarkStart w:id="3" w:name="PointTmp"/>
      <w:r>
        <w:rPr>
          <w:i/>
          <w:iCs/>
        </w:rPr>
        <w:t>Index Terms</w:t>
      </w:r>
      <w:r>
        <w:t>—</w:t>
      </w:r>
      <w:r w:rsidR="009F4123">
        <w:t>R</w:t>
      </w:r>
      <w:r w:rsidR="009F4123" w:rsidRPr="009F4123">
        <w:t xml:space="preserve">edundancy, </w:t>
      </w:r>
      <w:r w:rsidR="009F4123">
        <w:rPr>
          <w:rFonts w:hint="eastAsia"/>
          <w:lang w:eastAsia="zh-TW"/>
        </w:rPr>
        <w:t>So</w:t>
      </w:r>
      <w:r w:rsidR="009F4123">
        <w:rPr>
          <w:lang w:eastAsia="zh-TW"/>
        </w:rPr>
        <w:t xml:space="preserve">ftware </w:t>
      </w:r>
      <w:r w:rsidR="009F4123">
        <w:t>r</w:t>
      </w:r>
      <w:r w:rsidR="009F4123" w:rsidRPr="009F4123">
        <w:t>eliability, Fault tolerance, Availability</w:t>
      </w:r>
      <w:r w:rsidR="009F4123">
        <w:t xml:space="preserve"> </w:t>
      </w:r>
    </w:p>
    <w:p w14:paraId="55364D50" w14:textId="77777777" w:rsidR="00E97402" w:rsidRDefault="00E97402"/>
    <w:bookmarkEnd w:id="3"/>
    <w:p w14:paraId="1F40D67F" w14:textId="4131488E" w:rsidR="00E97402" w:rsidRDefault="00E97402">
      <w:pPr>
        <w:pStyle w:val="1"/>
      </w:pPr>
      <w:r>
        <w:t>I</w:t>
      </w:r>
      <w:r>
        <w:rPr>
          <w:sz w:val="16"/>
          <w:szCs w:val="16"/>
        </w:rPr>
        <w:t>NTRODUCTION</w:t>
      </w:r>
    </w:p>
    <w:p w14:paraId="15719736" w14:textId="05824600" w:rsidR="00E97402" w:rsidRPr="005407B1" w:rsidRDefault="00627FF3">
      <w:pPr>
        <w:pStyle w:val="Text"/>
        <w:keepNext/>
        <w:framePr w:dropCap="drop" w:lines="2" w:wrap="auto" w:vAnchor="text" w:hAnchor="text"/>
        <w:spacing w:line="480" w:lineRule="exact"/>
        <w:ind w:firstLine="0"/>
        <w:rPr>
          <w:smallCaps/>
          <w:position w:val="-3"/>
          <w:sz w:val="56"/>
          <w:szCs w:val="56"/>
        </w:rPr>
      </w:pPr>
      <w:r w:rsidRPr="005407B1">
        <w:rPr>
          <w:position w:val="-3"/>
          <w:sz w:val="56"/>
          <w:szCs w:val="56"/>
          <w:lang w:eastAsia="zh-TW"/>
        </w:rPr>
        <w:t>T</w:t>
      </w:r>
    </w:p>
    <w:p w14:paraId="41C2BAA0" w14:textId="0912D81B" w:rsidR="009937A0" w:rsidRDefault="008B01D0" w:rsidP="009937A0">
      <w:pPr>
        <w:pStyle w:val="Text"/>
        <w:ind w:firstLine="0"/>
      </w:pPr>
      <w:r w:rsidRPr="005407B1">
        <w:t>he</w:t>
      </w:r>
      <w:r w:rsidRPr="005407B1">
        <w:rPr>
          <w:lang w:eastAsia="zh-TW"/>
        </w:rPr>
        <w:t xml:space="preserve"> </w:t>
      </w:r>
      <w:r w:rsidR="00627FF3" w:rsidRPr="002704AC">
        <w:rPr>
          <w:lang w:eastAsia="zh-TW"/>
        </w:rPr>
        <w:t>ongoing</w:t>
      </w:r>
      <w:r w:rsidR="00627FF3" w:rsidRPr="005407B1">
        <w:rPr>
          <w:lang w:eastAsia="zh-TW"/>
        </w:rPr>
        <w:t xml:space="preserve"> </w:t>
      </w:r>
      <w:r w:rsidRPr="005407B1">
        <w:rPr>
          <w:lang w:eastAsia="zh-TW"/>
        </w:rPr>
        <w:t>development</w:t>
      </w:r>
      <w:r w:rsidR="00627FF3" w:rsidRPr="005407B1">
        <w:rPr>
          <w:lang w:eastAsia="zh-TW"/>
        </w:rPr>
        <w:t>s</w:t>
      </w:r>
      <w:r w:rsidRPr="00754E06">
        <w:rPr>
          <w:lang w:eastAsia="zh-TW"/>
        </w:rPr>
        <w:t xml:space="preserve"> </w:t>
      </w:r>
      <w:r w:rsidR="00627FF3">
        <w:rPr>
          <w:lang w:eastAsia="zh-TW"/>
        </w:rPr>
        <w:t>in</w:t>
      </w:r>
      <w:r w:rsidR="00627FF3" w:rsidRPr="00754E06">
        <w:rPr>
          <w:lang w:eastAsia="zh-TW"/>
        </w:rPr>
        <w:t xml:space="preserve"> </w:t>
      </w:r>
      <w:r w:rsidRPr="00754E06">
        <w:rPr>
          <w:lang w:eastAsia="zh-TW"/>
        </w:rPr>
        <w:t>hardware and software technologies</w:t>
      </w:r>
      <w:r w:rsidR="00627FF3">
        <w:rPr>
          <w:lang w:eastAsia="zh-TW"/>
        </w:rPr>
        <w:t xml:space="preserve"> are resulting</w:t>
      </w:r>
      <w:r w:rsidRPr="00754E06">
        <w:rPr>
          <w:lang w:eastAsia="zh-TW"/>
        </w:rPr>
        <w:t xml:space="preserve"> </w:t>
      </w:r>
      <w:r w:rsidR="00627FF3">
        <w:rPr>
          <w:lang w:eastAsia="zh-TW"/>
        </w:rPr>
        <w:t xml:space="preserve">in </w:t>
      </w:r>
      <w:r w:rsidRPr="00754E06">
        <w:rPr>
          <w:lang w:eastAsia="zh-TW"/>
        </w:rPr>
        <w:t>computer systems permeat</w:t>
      </w:r>
      <w:r w:rsidR="00627FF3">
        <w:rPr>
          <w:lang w:eastAsia="zh-TW"/>
        </w:rPr>
        <w:t>ing</w:t>
      </w:r>
      <w:r w:rsidRPr="00754E06">
        <w:rPr>
          <w:lang w:eastAsia="zh-TW"/>
        </w:rPr>
        <w:t xml:space="preserve"> our everyday lives. </w:t>
      </w:r>
      <w:r w:rsidR="00627FF3">
        <w:rPr>
          <w:lang w:eastAsia="zh-TW"/>
        </w:rPr>
        <w:t>C</w:t>
      </w:r>
      <w:r w:rsidRPr="00754E06">
        <w:rPr>
          <w:lang w:eastAsia="zh-TW"/>
        </w:rPr>
        <w:t xml:space="preserve">omputer systems can </w:t>
      </w:r>
      <w:r w:rsidR="00627FF3">
        <w:rPr>
          <w:lang w:eastAsia="zh-TW"/>
        </w:rPr>
        <w:t xml:space="preserve">now </w:t>
      </w:r>
      <w:r w:rsidRPr="00754E06">
        <w:rPr>
          <w:lang w:eastAsia="zh-TW"/>
        </w:rPr>
        <w:t xml:space="preserve">be found </w:t>
      </w:r>
      <w:r w:rsidR="00E31653">
        <w:rPr>
          <w:lang w:eastAsia="zh-TW"/>
        </w:rPr>
        <w:t>in</w:t>
      </w:r>
      <w:r w:rsidRPr="00754E06">
        <w:rPr>
          <w:lang w:eastAsia="zh-TW"/>
        </w:rPr>
        <w:t xml:space="preserve"> </w:t>
      </w:r>
      <w:r w:rsidR="00627FF3">
        <w:rPr>
          <w:lang w:eastAsia="zh-TW"/>
        </w:rPr>
        <w:t>di</w:t>
      </w:r>
      <w:r w:rsidRPr="00754E06">
        <w:rPr>
          <w:lang w:eastAsia="zh-TW"/>
        </w:rPr>
        <w:t>v</w:t>
      </w:r>
      <w:r w:rsidR="00627FF3">
        <w:rPr>
          <w:lang w:eastAsia="zh-TW"/>
        </w:rPr>
        <w:t>e</w:t>
      </w:r>
      <w:r w:rsidRPr="00754E06">
        <w:rPr>
          <w:lang w:eastAsia="zh-TW"/>
        </w:rPr>
        <w:t>rs</w:t>
      </w:r>
      <w:r w:rsidR="00627FF3">
        <w:rPr>
          <w:lang w:eastAsia="zh-TW"/>
        </w:rPr>
        <w:t>e</w:t>
      </w:r>
      <w:r w:rsidRPr="00754E06">
        <w:rPr>
          <w:lang w:eastAsia="zh-TW"/>
        </w:rPr>
        <w:t xml:space="preserve"> a</w:t>
      </w:r>
      <w:r w:rsidR="00627FF3">
        <w:rPr>
          <w:lang w:eastAsia="zh-TW"/>
        </w:rPr>
        <w:t>pplic</w:t>
      </w:r>
      <w:r w:rsidRPr="00754E06">
        <w:rPr>
          <w:lang w:eastAsia="zh-TW"/>
        </w:rPr>
        <w:t>a</w:t>
      </w:r>
      <w:r w:rsidR="00627FF3">
        <w:rPr>
          <w:lang w:eastAsia="zh-TW"/>
        </w:rPr>
        <w:t>tion</w:t>
      </w:r>
      <w:r w:rsidRPr="00754E06">
        <w:rPr>
          <w:lang w:eastAsia="zh-TW"/>
        </w:rPr>
        <w:t>s such as general personal assistants, medical systems, industrial control systems, aviation systems, self-driving cars, and robots. Some of the</w:t>
      </w:r>
      <w:r w:rsidR="00627FF3">
        <w:rPr>
          <w:lang w:eastAsia="zh-TW"/>
        </w:rPr>
        <w:t>se</w:t>
      </w:r>
      <w:r w:rsidRPr="00754E06">
        <w:rPr>
          <w:lang w:eastAsia="zh-TW"/>
        </w:rPr>
        <w:t xml:space="preserve"> </w:t>
      </w:r>
      <w:r w:rsidR="00627FF3">
        <w:rPr>
          <w:lang w:eastAsia="zh-TW"/>
        </w:rPr>
        <w:t xml:space="preserve">systems </w:t>
      </w:r>
      <w:r w:rsidRPr="00754E06">
        <w:rPr>
          <w:lang w:eastAsia="zh-TW"/>
        </w:rPr>
        <w:t xml:space="preserve">require high reliability and stability to </w:t>
      </w:r>
      <w:r w:rsidR="00627FF3">
        <w:rPr>
          <w:lang w:eastAsia="zh-TW"/>
        </w:rPr>
        <w:t xml:space="preserve">ensure </w:t>
      </w:r>
      <w:r w:rsidRPr="00754E06">
        <w:rPr>
          <w:lang w:eastAsia="zh-TW"/>
        </w:rPr>
        <w:t xml:space="preserve">their </w:t>
      </w:r>
      <w:r w:rsidR="00E31653">
        <w:rPr>
          <w:lang w:eastAsia="zh-TW"/>
        </w:rPr>
        <w:t>everyday</w:t>
      </w:r>
      <w:r w:rsidRPr="00754E06">
        <w:rPr>
          <w:lang w:eastAsia="zh-TW"/>
        </w:rPr>
        <w:t xml:space="preserve"> operation</w:t>
      </w:r>
      <w:r w:rsidR="00627FF3">
        <w:rPr>
          <w:lang w:eastAsia="zh-TW"/>
        </w:rPr>
        <w:t>, since t</w:t>
      </w:r>
      <w:r w:rsidRPr="00754E06">
        <w:rPr>
          <w:lang w:eastAsia="zh-TW"/>
        </w:rPr>
        <w:t>heir failure can lead to se</w:t>
      </w:r>
      <w:r w:rsidR="00E31653">
        <w:rPr>
          <w:lang w:eastAsia="zh-TW"/>
        </w:rPr>
        <w:t>vere</w:t>
      </w:r>
      <w:r w:rsidRPr="00754E06">
        <w:rPr>
          <w:lang w:eastAsia="zh-TW"/>
        </w:rPr>
        <w:t xml:space="preserve"> and even life-threatening problems</w:t>
      </w:r>
      <w:r>
        <w:rPr>
          <w:lang w:eastAsia="zh-TW"/>
        </w:rPr>
        <w:t xml:space="preserve"> [1]</w:t>
      </w:r>
      <w:r w:rsidRPr="00754E06">
        <w:rPr>
          <w:lang w:eastAsia="zh-TW"/>
        </w:rPr>
        <w:t>. Th</w:t>
      </w:r>
      <w:r w:rsidR="002C333C">
        <w:rPr>
          <w:lang w:eastAsia="zh-TW"/>
        </w:rPr>
        <w:t xml:space="preserve">is indicates the importance of </w:t>
      </w:r>
      <w:r w:rsidRPr="00754E06">
        <w:rPr>
          <w:lang w:eastAsia="zh-TW"/>
        </w:rPr>
        <w:t xml:space="preserve">developing techniques to enhance system reliability </w:t>
      </w:r>
      <w:r>
        <w:rPr>
          <w:lang w:eastAsia="zh-TW"/>
        </w:rPr>
        <w:t>[</w:t>
      </w:r>
      <w:r w:rsidR="0039245A">
        <w:rPr>
          <w:lang w:eastAsia="zh-TW"/>
        </w:rPr>
        <w:t>2,</w:t>
      </w:r>
      <w:r>
        <w:rPr>
          <w:lang w:eastAsia="zh-TW"/>
        </w:rPr>
        <w:t>3]</w:t>
      </w:r>
      <w:r w:rsidRPr="00754E06">
        <w:rPr>
          <w:lang w:eastAsia="zh-TW"/>
        </w:rPr>
        <w:t xml:space="preserve">. </w:t>
      </w:r>
      <w:bookmarkStart w:id="4" w:name="OLE_LINK6"/>
      <w:r w:rsidRPr="00754E06">
        <w:rPr>
          <w:lang w:eastAsia="zh-TW"/>
        </w:rPr>
        <w:t xml:space="preserve">System-level redundancy is a </w:t>
      </w:r>
      <w:r w:rsidR="00627FF3">
        <w:rPr>
          <w:lang w:eastAsia="zh-TW"/>
        </w:rPr>
        <w:t>fault-</w:t>
      </w:r>
      <w:r w:rsidRPr="00754E06">
        <w:rPr>
          <w:lang w:eastAsia="zh-TW"/>
        </w:rPr>
        <w:t>tolera</w:t>
      </w:r>
      <w:r w:rsidR="00627FF3">
        <w:rPr>
          <w:lang w:eastAsia="zh-TW"/>
        </w:rPr>
        <w:t>nc</w:t>
      </w:r>
      <w:r w:rsidRPr="00754E06">
        <w:rPr>
          <w:lang w:eastAsia="zh-TW"/>
        </w:rPr>
        <w:t xml:space="preserve">e </w:t>
      </w:r>
      <w:r w:rsidR="00627FF3" w:rsidRPr="00754E06">
        <w:rPr>
          <w:lang w:eastAsia="zh-TW"/>
        </w:rPr>
        <w:t xml:space="preserve">technique </w:t>
      </w:r>
      <w:r w:rsidR="00627FF3">
        <w:rPr>
          <w:lang w:eastAsia="zh-TW"/>
        </w:rPr>
        <w:t xml:space="preserve">that involves the use of </w:t>
      </w:r>
      <w:r w:rsidRPr="00754E06">
        <w:rPr>
          <w:lang w:eastAsia="zh-TW"/>
        </w:rPr>
        <w:t>multiple redundant systems</w:t>
      </w:r>
      <w:r>
        <w:rPr>
          <w:lang w:eastAsia="zh-TW"/>
        </w:rPr>
        <w:t xml:space="preserve"> [</w:t>
      </w:r>
      <w:r w:rsidR="00DF7354">
        <w:rPr>
          <w:lang w:eastAsia="zh-TW"/>
        </w:rPr>
        <w:t>4</w:t>
      </w:r>
      <w:r>
        <w:rPr>
          <w:lang w:eastAsia="zh-TW"/>
        </w:rPr>
        <w:t>]</w:t>
      </w:r>
      <w:r w:rsidRPr="00754E06">
        <w:rPr>
          <w:lang w:eastAsia="zh-TW"/>
        </w:rPr>
        <w:t>.</w:t>
      </w:r>
      <w:bookmarkEnd w:id="4"/>
      <w:r w:rsidRPr="00754E06">
        <w:rPr>
          <w:lang w:eastAsia="zh-TW"/>
        </w:rPr>
        <w:t xml:space="preserve"> If the primary system fail</w:t>
      </w:r>
      <w:r w:rsidR="00627FF3">
        <w:rPr>
          <w:lang w:eastAsia="zh-TW"/>
        </w:rPr>
        <w:t>s</w:t>
      </w:r>
      <w:r w:rsidRPr="00754E06">
        <w:rPr>
          <w:lang w:eastAsia="zh-TW"/>
        </w:rPr>
        <w:t xml:space="preserve">, </w:t>
      </w:r>
      <w:r w:rsidR="00627FF3">
        <w:rPr>
          <w:lang w:eastAsia="zh-TW"/>
        </w:rPr>
        <w:t>a</w:t>
      </w:r>
      <w:r w:rsidR="00627FF3" w:rsidRPr="00754E06">
        <w:rPr>
          <w:lang w:eastAsia="zh-TW"/>
        </w:rPr>
        <w:t xml:space="preserve"> </w:t>
      </w:r>
      <w:r w:rsidRPr="00754E06">
        <w:rPr>
          <w:lang w:eastAsia="zh-TW"/>
        </w:rPr>
        <w:t xml:space="preserve">redundant system can take over control to resume the normal operations. </w:t>
      </w:r>
      <w:r w:rsidR="00627FF3">
        <w:rPr>
          <w:lang w:eastAsia="zh-TW"/>
        </w:rPr>
        <w:t xml:space="preserve">However, </w:t>
      </w:r>
      <w:r>
        <w:rPr>
          <w:lang w:eastAsia="zh-TW"/>
        </w:rPr>
        <w:t xml:space="preserve">general </w:t>
      </w:r>
      <w:r w:rsidR="00D26045">
        <w:rPr>
          <w:lang w:eastAsia="zh-TW"/>
        </w:rPr>
        <w:t>user</w:t>
      </w:r>
      <w:r>
        <w:rPr>
          <w:lang w:eastAsia="zh-TW"/>
        </w:rPr>
        <w:t>s</w:t>
      </w:r>
      <w:r w:rsidR="00627FF3">
        <w:rPr>
          <w:lang w:eastAsia="zh-TW"/>
        </w:rPr>
        <w:t xml:space="preserve"> experience </w:t>
      </w:r>
      <w:r>
        <w:rPr>
          <w:lang w:eastAsia="zh-TW"/>
        </w:rPr>
        <w:t xml:space="preserve">a steep </w:t>
      </w:r>
      <w:r w:rsidR="002C333C">
        <w:rPr>
          <w:lang w:eastAsia="zh-TW"/>
        </w:rPr>
        <w:t xml:space="preserve">learning </w:t>
      </w:r>
      <w:r>
        <w:rPr>
          <w:lang w:eastAsia="zh-TW"/>
        </w:rPr>
        <w:t xml:space="preserve">curve </w:t>
      </w:r>
      <w:r w:rsidR="002C333C">
        <w:rPr>
          <w:lang w:eastAsia="zh-TW"/>
        </w:rPr>
        <w:t xml:space="preserve">when </w:t>
      </w:r>
      <w:r>
        <w:rPr>
          <w:lang w:eastAsia="zh-TW"/>
        </w:rPr>
        <w:t>add</w:t>
      </w:r>
      <w:r w:rsidR="00627FF3">
        <w:rPr>
          <w:lang w:eastAsia="zh-TW"/>
        </w:rPr>
        <w:t>ing</w:t>
      </w:r>
      <w:r>
        <w:rPr>
          <w:lang w:eastAsia="zh-TW"/>
        </w:rPr>
        <w:t xml:space="preserve"> such </w:t>
      </w:r>
      <w:r w:rsidR="00551C4B">
        <w:rPr>
          <w:lang w:eastAsia="zh-TW"/>
        </w:rPr>
        <w:t xml:space="preserve">a </w:t>
      </w:r>
      <w:r>
        <w:rPr>
          <w:lang w:eastAsia="zh-TW"/>
        </w:rPr>
        <w:t>fault</w:t>
      </w:r>
      <w:r w:rsidR="00551C4B">
        <w:rPr>
          <w:lang w:eastAsia="zh-TW"/>
        </w:rPr>
        <w:t>-</w:t>
      </w:r>
      <w:r>
        <w:rPr>
          <w:lang w:eastAsia="zh-TW"/>
        </w:rPr>
        <w:t>tolerance feature to a computing system</w:t>
      </w:r>
      <w:r w:rsidR="009937A0" w:rsidRPr="009937A0">
        <w:t>.</w:t>
      </w:r>
    </w:p>
    <w:p w14:paraId="667E54F4" w14:textId="4846886A" w:rsidR="00E97402" w:rsidRDefault="00105752">
      <w:pPr>
        <w:pStyle w:val="Text"/>
      </w:pPr>
      <w:r w:rsidRPr="00105752">
        <w:t xml:space="preserve">In this paper we design and implement a </w:t>
      </w:r>
      <w:r>
        <w:t xml:space="preserve">role-exchangeable, </w:t>
      </w:r>
      <w:r w:rsidRPr="00105752">
        <w:t>system-level redundancy</w:t>
      </w:r>
      <w:r w:rsidR="00D26045">
        <w:t xml:space="preserve"> programming model</w:t>
      </w:r>
      <w:r w:rsidRPr="00105752">
        <w:t xml:space="preserve"> for embedded systems. The </w:t>
      </w:r>
      <w:r w:rsidR="00FF5919">
        <w:t>complete</w:t>
      </w:r>
      <w:r w:rsidR="00FF5919" w:rsidRPr="00105752">
        <w:t xml:space="preserve"> </w:t>
      </w:r>
      <w:r w:rsidR="00F671BF">
        <w:t>system</w:t>
      </w:r>
      <w:r w:rsidRPr="00105752">
        <w:t xml:space="preserve"> consists of </w:t>
      </w:r>
      <w:r w:rsidR="002C333C">
        <w:t xml:space="preserve">a </w:t>
      </w:r>
      <w:r w:rsidRPr="00105752">
        <w:t xml:space="preserve">primary </w:t>
      </w:r>
      <w:r w:rsidR="002C333C">
        <w:t xml:space="preserve">system </w:t>
      </w:r>
      <w:r w:rsidRPr="00105752">
        <w:t xml:space="preserve">and </w:t>
      </w:r>
      <w:r w:rsidR="002C333C">
        <w:t xml:space="preserve">a </w:t>
      </w:r>
      <w:r w:rsidRPr="00105752">
        <w:t xml:space="preserve">redundant system that are connected </w:t>
      </w:r>
      <w:r>
        <w:t xml:space="preserve">via </w:t>
      </w:r>
      <w:r w:rsidR="00D1651B">
        <w:t xml:space="preserve">a </w:t>
      </w:r>
      <w:r>
        <w:t>network</w:t>
      </w:r>
      <w:r w:rsidRPr="00105752">
        <w:t xml:space="preserve">. </w:t>
      </w:r>
      <w:r w:rsidR="00627FF3">
        <w:t>W</w:t>
      </w:r>
      <w:r w:rsidRPr="00105752">
        <w:t xml:space="preserve">e </w:t>
      </w:r>
      <w:r w:rsidR="002C333C">
        <w:t>implemented</w:t>
      </w:r>
      <w:r w:rsidR="002C333C" w:rsidRPr="00105752">
        <w:t xml:space="preserve"> the proposed technique </w:t>
      </w:r>
      <w:r w:rsidR="002C333C">
        <w:t xml:space="preserve">using </w:t>
      </w:r>
      <w:r w:rsidR="00627FF3">
        <w:t xml:space="preserve">the low cost and widely used </w:t>
      </w:r>
      <w:r w:rsidRPr="00105752">
        <w:t>Raspberry Pi 3 Model B+ evaluation board [</w:t>
      </w:r>
      <w:r w:rsidR="00DF7354">
        <w:t>5</w:t>
      </w:r>
      <w:r w:rsidRPr="00105752">
        <w:t>]. Figure</w:t>
      </w:r>
      <w:r w:rsidR="00627FF3">
        <w:t> </w:t>
      </w:r>
      <w:r w:rsidRPr="00105752">
        <w:t>1 shows the concept of the proposed system-level redundancy</w:t>
      </w:r>
      <w:r w:rsidR="002C333C">
        <w:t xml:space="preserve"> method</w:t>
      </w:r>
      <w:r w:rsidRPr="00105752">
        <w:t xml:space="preserve">. </w:t>
      </w:r>
      <w:r w:rsidR="00FF5919">
        <w:t xml:space="preserve">A </w:t>
      </w:r>
      <w:r w:rsidRPr="00105752">
        <w:t xml:space="preserve">heartbeat mechanism is adopted </w:t>
      </w:r>
      <w:r w:rsidRPr="003B5A24">
        <w:t>to m</w:t>
      </w:r>
      <w:r w:rsidR="00FF5919" w:rsidRPr="003B5A24">
        <w:t>onitor</w:t>
      </w:r>
      <w:r w:rsidRPr="003B5A24">
        <w:t xml:space="preserve"> whether the </w:t>
      </w:r>
      <w:r w:rsidRPr="00105752">
        <w:t xml:space="preserve">primary system is </w:t>
      </w:r>
      <w:r w:rsidR="008367D7">
        <w:t>operating normally</w:t>
      </w:r>
      <w:r w:rsidR="002C333C">
        <w:t>, whereby</w:t>
      </w:r>
      <w:r w:rsidRPr="00105752">
        <w:t xml:space="preserve"> </w:t>
      </w:r>
      <w:r w:rsidR="002C333C">
        <w:t>t</w:t>
      </w:r>
      <w:r w:rsidRPr="00105752">
        <w:t xml:space="preserve">he redundant system transmits a heartbeat </w:t>
      </w:r>
      <w:r w:rsidR="00846287">
        <w:t>signal</w:t>
      </w:r>
      <w:r w:rsidR="00846287" w:rsidRPr="00105752">
        <w:t xml:space="preserve"> </w:t>
      </w:r>
      <w:r w:rsidRPr="00105752">
        <w:t xml:space="preserve">to the primary system </w:t>
      </w:r>
      <w:r w:rsidR="00A3366D">
        <w:t xml:space="preserve">at </w:t>
      </w:r>
      <w:r w:rsidRPr="00105752">
        <w:t>regular time interval</w:t>
      </w:r>
      <w:r w:rsidR="00A3366D">
        <w:t>s</w:t>
      </w:r>
      <w:r w:rsidRPr="00105752">
        <w:t xml:space="preserve">. </w:t>
      </w:r>
      <w:r w:rsidR="00A3366D">
        <w:t>When</w:t>
      </w:r>
      <w:r w:rsidR="00A3366D" w:rsidRPr="00105752">
        <w:t xml:space="preserve"> </w:t>
      </w:r>
      <w:r w:rsidRPr="00105752">
        <w:t xml:space="preserve">the primary system receives the heartbeat </w:t>
      </w:r>
      <w:r w:rsidR="00846287">
        <w:t>signal</w:t>
      </w:r>
      <w:r w:rsidRPr="00105752">
        <w:t xml:space="preserve"> it will return </w:t>
      </w:r>
      <w:r w:rsidR="00A3366D">
        <w:t>an ap</w:t>
      </w:r>
      <w:r w:rsidRPr="00105752">
        <w:t>propr</w:t>
      </w:r>
      <w:r w:rsidR="00A3366D">
        <w:t>iate</w:t>
      </w:r>
      <w:r w:rsidRPr="00105752">
        <w:t xml:space="preserve"> message. </w:t>
      </w:r>
      <w:r w:rsidR="00A3366D">
        <w:t xml:space="preserve">If the </w:t>
      </w:r>
      <w:r w:rsidR="00A3366D" w:rsidRPr="00105752">
        <w:t>redundant system</w:t>
      </w:r>
      <w:r w:rsidR="00A3366D">
        <w:t xml:space="preserve"> does not receive that message, it will assume that a failure has occurred on</w:t>
      </w:r>
      <w:r w:rsidRPr="00105752">
        <w:t xml:space="preserve"> the primary system and will </w:t>
      </w:r>
      <w:r w:rsidR="002C333C">
        <w:t xml:space="preserve">then </w:t>
      </w:r>
      <w:r w:rsidRPr="00105752">
        <w:t xml:space="preserve">execute </w:t>
      </w:r>
      <w:r w:rsidR="00D1651B">
        <w:t xml:space="preserve">the </w:t>
      </w:r>
      <w:r w:rsidR="00A3366D">
        <w:t>ap</w:t>
      </w:r>
      <w:r w:rsidRPr="00105752">
        <w:t>propr</w:t>
      </w:r>
      <w:r w:rsidR="00A3366D">
        <w:t>iate</w:t>
      </w:r>
      <w:r w:rsidRPr="00105752">
        <w:t xml:space="preserve"> process to take over control</w:t>
      </w:r>
      <w:r w:rsidR="008367D7">
        <w:t xml:space="preserve"> to resume the work</w:t>
      </w:r>
      <w:r w:rsidRPr="00105752">
        <w:t xml:space="preserve">. </w:t>
      </w:r>
      <w:r w:rsidR="00A3366D">
        <w:t>The</w:t>
      </w:r>
      <w:r w:rsidR="00A3366D" w:rsidRPr="00105752">
        <w:t xml:space="preserve"> open</w:t>
      </w:r>
      <w:r w:rsidR="00A3366D">
        <w:t>-</w:t>
      </w:r>
      <w:r w:rsidR="00A3366D" w:rsidRPr="00105752">
        <w:t xml:space="preserve">source, distributed file system </w:t>
      </w:r>
      <w:r w:rsidRPr="00105752">
        <w:t>GlusterFS [</w:t>
      </w:r>
      <w:r w:rsidR="00DF7354">
        <w:t>6</w:t>
      </w:r>
      <w:r w:rsidRPr="00105752">
        <w:t>] is leveraged to aggregate disk</w:t>
      </w:r>
      <w:r w:rsidR="000E6187">
        <w:t>-</w:t>
      </w:r>
      <w:r w:rsidRPr="00105752">
        <w:t xml:space="preserve">storage resources from the </w:t>
      </w:r>
      <w:r w:rsidR="00A3366D">
        <w:t>primary and redundant</w:t>
      </w:r>
      <w:r w:rsidRPr="00105752">
        <w:t xml:space="preserve"> systems. The data in the file system are replicated to ensure high availability. In addition, the checkpoint tool DMTCP (Distributed Multithreaded Checkpointing) [</w:t>
      </w:r>
      <w:r w:rsidR="00DF7354">
        <w:t>7</w:t>
      </w:r>
      <w:r w:rsidRPr="00105752">
        <w:t xml:space="preserve">] is used to store </w:t>
      </w:r>
      <w:r w:rsidR="002C333C">
        <w:t xml:space="preserve">the </w:t>
      </w:r>
      <w:r w:rsidRPr="00105752">
        <w:t xml:space="preserve">execution states of the </w:t>
      </w:r>
      <w:r w:rsidRPr="002704AC">
        <w:rPr>
          <w:bCs/>
        </w:rPr>
        <w:t xml:space="preserve">application </w:t>
      </w:r>
      <w:r w:rsidR="00A3366D" w:rsidRPr="002704AC">
        <w:rPr>
          <w:bCs/>
        </w:rPr>
        <w:t xml:space="preserve">that can be used to </w:t>
      </w:r>
      <w:r w:rsidRPr="002704AC">
        <w:rPr>
          <w:bCs/>
        </w:rPr>
        <w:t>resum</w:t>
      </w:r>
      <w:r w:rsidR="00A3366D" w:rsidRPr="002704AC">
        <w:rPr>
          <w:bCs/>
        </w:rPr>
        <w:t>e</w:t>
      </w:r>
      <w:r w:rsidRPr="002704AC">
        <w:rPr>
          <w:bCs/>
        </w:rPr>
        <w:t xml:space="preserve"> from </w:t>
      </w:r>
      <w:r w:rsidR="00A3366D" w:rsidRPr="002704AC">
        <w:rPr>
          <w:bCs/>
        </w:rPr>
        <w:t>a</w:t>
      </w:r>
      <w:r w:rsidRPr="002704AC">
        <w:rPr>
          <w:bCs/>
        </w:rPr>
        <w:t xml:space="preserve"> failure. </w:t>
      </w:r>
      <w:r w:rsidR="00A3366D">
        <w:t>A</w:t>
      </w:r>
      <w:r w:rsidR="00FF0FBE">
        <w:t xml:space="preserve"> GUI-based assistan</w:t>
      </w:r>
      <w:r w:rsidR="009C2A11">
        <w:t>t</w:t>
      </w:r>
      <w:r w:rsidR="00FF0FBE">
        <w:t xml:space="preserve"> tool is also developed to help users automatically </w:t>
      </w:r>
      <w:r w:rsidR="000746F1" w:rsidRPr="000746F1">
        <w:t>construct</w:t>
      </w:r>
      <w:r w:rsidR="00FF0FBE">
        <w:t xml:space="preserve"> such systems. </w:t>
      </w:r>
      <w:r w:rsidR="00A3366D">
        <w:t>E</w:t>
      </w:r>
      <w:r w:rsidRPr="00105752">
        <w:t>xperimental result</w:t>
      </w:r>
      <w:r w:rsidR="00A3366D">
        <w:t>s</w:t>
      </w:r>
      <w:r w:rsidRPr="00105752">
        <w:t xml:space="preserve"> </w:t>
      </w:r>
      <w:r w:rsidR="00A3366D">
        <w:t xml:space="preserve">obtained using different </w:t>
      </w:r>
      <w:r w:rsidR="00A3366D" w:rsidRPr="00105752">
        <w:t>benchmark</w:t>
      </w:r>
      <w:r w:rsidR="00A3366D">
        <w:t>s</w:t>
      </w:r>
      <w:r w:rsidR="00A3366D" w:rsidRPr="00105752">
        <w:t xml:space="preserve"> </w:t>
      </w:r>
      <w:r w:rsidR="00A3366D">
        <w:t xml:space="preserve">and scenarios </w:t>
      </w:r>
      <w:r w:rsidRPr="00105752">
        <w:t xml:space="preserve">show </w:t>
      </w:r>
      <w:r w:rsidR="00A3366D">
        <w:t xml:space="preserve">that </w:t>
      </w:r>
      <w:r w:rsidRPr="00105752">
        <w:t xml:space="preserve">the proposed approach can improve the fault tolerance </w:t>
      </w:r>
      <w:r w:rsidR="00A3366D">
        <w:t xml:space="preserve">of an embedded system, including its ability to </w:t>
      </w:r>
      <w:r w:rsidRPr="00105752">
        <w:t>resume operati</w:t>
      </w:r>
      <w:r w:rsidR="00A3366D">
        <w:t>ng</w:t>
      </w:r>
      <w:r w:rsidRPr="00105752">
        <w:t xml:space="preserve"> after </w:t>
      </w:r>
      <w:r w:rsidR="00A3366D">
        <w:t>a</w:t>
      </w:r>
      <w:r w:rsidR="00A3366D" w:rsidRPr="00105752">
        <w:t xml:space="preserve"> </w:t>
      </w:r>
      <w:r w:rsidRPr="00105752">
        <w:t xml:space="preserve">failure. </w:t>
      </w:r>
    </w:p>
    <w:p w14:paraId="178E03C3" w14:textId="77777777" w:rsidR="00717705" w:rsidRPr="001A1990" w:rsidRDefault="00717705" w:rsidP="00717705">
      <w:pPr>
        <w:spacing w:line="276" w:lineRule="auto"/>
        <w:jc w:val="center"/>
      </w:pPr>
      <w:r>
        <w:object w:dxaOrig="6713" w:dyaOrig="1696" w14:anchorId="485DB4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75pt;height:55.5pt;mso-position-vertical:absolute" o:ole="">
            <v:imagedata r:id="rId8" o:title=""/>
          </v:shape>
          <o:OLEObject Type="Embed" ProgID="Visio.Drawing.15" ShapeID="_x0000_i1025" DrawAspect="Content" ObjectID="_1691435164" r:id="rId9"/>
        </w:object>
      </w:r>
    </w:p>
    <w:p w14:paraId="48381365" w14:textId="54EC2565" w:rsidR="00717705" w:rsidRPr="001A1990" w:rsidRDefault="00717705" w:rsidP="0086553B">
      <w:pPr>
        <w:spacing w:line="200" w:lineRule="atLeast"/>
        <w:jc w:val="center"/>
        <w:rPr>
          <w:lang w:eastAsia="zh-TW"/>
        </w:rPr>
      </w:pPr>
      <w:r w:rsidRPr="001A1990">
        <w:rPr>
          <w:sz w:val="18"/>
          <w:szCs w:val="18"/>
          <w:lang w:eastAsia="zh-TW"/>
        </w:rPr>
        <w:t>Fig. 1: Concept of the proposed system-level redundancy.</w:t>
      </w:r>
      <w:bookmarkStart w:id="5" w:name="OLE_LINK26"/>
      <w:bookmarkEnd w:id="5"/>
    </w:p>
    <w:p w14:paraId="2A4CF597" w14:textId="2BF1DA55" w:rsidR="00717705" w:rsidRPr="001A1990" w:rsidRDefault="00717705" w:rsidP="0086553B">
      <w:pPr>
        <w:spacing w:beforeLines="50" w:before="120" w:line="200" w:lineRule="atLeast"/>
        <w:ind w:firstLine="198"/>
        <w:jc w:val="both"/>
      </w:pPr>
      <w:r w:rsidRPr="001A1990">
        <w:t>The key contributions of this paper are summarized as follows</w:t>
      </w:r>
      <w:r w:rsidR="00387337">
        <w:t>:</w:t>
      </w:r>
    </w:p>
    <w:p w14:paraId="65766AE9" w14:textId="722F87CD" w:rsidR="00717705" w:rsidRPr="001A1990" w:rsidRDefault="00717705" w:rsidP="00717705">
      <w:pPr>
        <w:pStyle w:val="af2"/>
        <w:numPr>
          <w:ilvl w:val="0"/>
          <w:numId w:val="41"/>
        </w:numPr>
        <w:spacing w:line="200" w:lineRule="atLeast"/>
        <w:jc w:val="both"/>
        <w:rPr>
          <w:lang w:val="en-US"/>
        </w:rPr>
      </w:pPr>
      <w:r w:rsidRPr="001A1990">
        <w:rPr>
          <w:b/>
          <w:lang w:val="en-US"/>
        </w:rPr>
        <w:t>System-level redundancy.</w:t>
      </w:r>
      <w:r w:rsidRPr="001A1990">
        <w:rPr>
          <w:lang w:val="en-US"/>
        </w:rPr>
        <w:t xml:space="preserve"> We propose a programming model with system-level</w:t>
      </w:r>
      <w:r w:rsidR="00350339">
        <w:rPr>
          <w:lang w:val="en-US"/>
        </w:rPr>
        <w:t xml:space="preserve"> </w:t>
      </w:r>
      <w:r w:rsidRPr="001A1990">
        <w:rPr>
          <w:lang w:val="en-US"/>
        </w:rPr>
        <w:t>redundan</w:t>
      </w:r>
      <w:r w:rsidR="00033519">
        <w:rPr>
          <w:lang w:val="en-US"/>
        </w:rPr>
        <w:t>cy</w:t>
      </w:r>
      <w:r w:rsidRPr="001A1990">
        <w:rPr>
          <w:lang w:val="en-US"/>
        </w:rPr>
        <w:t xml:space="preserve"> to achieve fault tolerance.</w:t>
      </w:r>
    </w:p>
    <w:p w14:paraId="0AF04A4F" w14:textId="2479B67D" w:rsidR="00717705" w:rsidRDefault="00717705" w:rsidP="00717705">
      <w:pPr>
        <w:pStyle w:val="af2"/>
        <w:numPr>
          <w:ilvl w:val="0"/>
          <w:numId w:val="41"/>
        </w:numPr>
        <w:spacing w:line="200" w:lineRule="atLeast"/>
        <w:jc w:val="both"/>
        <w:rPr>
          <w:lang w:val="en-US"/>
        </w:rPr>
      </w:pPr>
      <w:r w:rsidRPr="001A1990">
        <w:rPr>
          <w:b/>
          <w:lang w:val="en-US"/>
        </w:rPr>
        <w:t>Integration.</w:t>
      </w:r>
      <w:r w:rsidRPr="001A1990">
        <w:rPr>
          <w:lang w:val="en-US"/>
        </w:rPr>
        <w:t xml:space="preserve"> The watchdog function from Raspberry Pi, GlusterFS, and DMTCP are integrated to construct a system-level redundancy </w:t>
      </w:r>
      <w:r w:rsidR="00387337">
        <w:rPr>
          <w:lang w:val="en-US"/>
        </w:rPr>
        <w:t xml:space="preserve">method </w:t>
      </w:r>
      <w:r w:rsidRPr="001A1990">
        <w:rPr>
          <w:lang w:val="en-US"/>
        </w:rPr>
        <w:t xml:space="preserve">to protect critical computing systems and enhance </w:t>
      </w:r>
      <w:bookmarkStart w:id="6" w:name="OLE_LINK9"/>
      <w:r w:rsidRPr="001A1990">
        <w:rPr>
          <w:lang w:val="en-US"/>
        </w:rPr>
        <w:t>fault</w:t>
      </w:r>
      <w:r w:rsidR="00A3366D">
        <w:rPr>
          <w:lang w:val="en-US"/>
        </w:rPr>
        <w:t xml:space="preserve"> </w:t>
      </w:r>
      <w:r w:rsidRPr="001A1990">
        <w:rPr>
          <w:lang w:val="en-US"/>
        </w:rPr>
        <w:t>toleran</w:t>
      </w:r>
      <w:bookmarkEnd w:id="6"/>
      <w:r w:rsidRPr="001A1990">
        <w:rPr>
          <w:lang w:val="en-US"/>
        </w:rPr>
        <w:t>ce.</w:t>
      </w:r>
    </w:p>
    <w:p w14:paraId="3F5F6E20" w14:textId="54CA9CD4" w:rsidR="00AA219F" w:rsidRPr="00AB53EE" w:rsidRDefault="00AB53EE" w:rsidP="00D15204">
      <w:pPr>
        <w:pStyle w:val="af2"/>
        <w:numPr>
          <w:ilvl w:val="0"/>
          <w:numId w:val="41"/>
        </w:numPr>
        <w:spacing w:line="200" w:lineRule="atLeast"/>
        <w:jc w:val="both"/>
        <w:rPr>
          <w:b/>
          <w:lang w:val="en-US"/>
        </w:rPr>
      </w:pPr>
      <w:r w:rsidRPr="00AB53EE">
        <w:rPr>
          <w:rFonts w:hint="eastAsia"/>
          <w:b/>
          <w:lang w:val="en-US" w:eastAsia="zh-TW"/>
        </w:rPr>
        <w:lastRenderedPageBreak/>
        <w:t>S</w:t>
      </w:r>
      <w:r w:rsidRPr="00AB53EE">
        <w:rPr>
          <w:b/>
          <w:lang w:val="en-US" w:eastAsia="zh-TW"/>
        </w:rPr>
        <w:t xml:space="preserve">hort </w:t>
      </w:r>
      <w:r w:rsidR="009E7DBE">
        <w:rPr>
          <w:b/>
          <w:lang w:val="en-US" w:eastAsia="zh-TW"/>
        </w:rPr>
        <w:t>recovery</w:t>
      </w:r>
      <w:r w:rsidRPr="00AB53EE">
        <w:rPr>
          <w:b/>
          <w:lang w:val="en-US" w:eastAsia="zh-TW"/>
        </w:rPr>
        <w:t xml:space="preserve"> time.</w:t>
      </w:r>
      <w:r w:rsidRPr="008C72B9">
        <w:rPr>
          <w:bCs/>
          <w:lang w:val="en-US" w:eastAsia="zh-TW"/>
        </w:rPr>
        <w:t xml:space="preserve"> </w:t>
      </w:r>
      <w:r w:rsidR="008C72B9" w:rsidRPr="008C72B9">
        <w:rPr>
          <w:bCs/>
          <w:lang w:val="en-US" w:eastAsia="zh-TW"/>
        </w:rPr>
        <w:t>A</w:t>
      </w:r>
      <w:r w:rsidR="008C72B9">
        <w:rPr>
          <w:bCs/>
          <w:lang w:val="en-US" w:eastAsia="zh-TW"/>
        </w:rPr>
        <w:t xml:space="preserve"> role-exchangeable algorithm is developed</w:t>
      </w:r>
      <w:r w:rsidR="002E2564">
        <w:rPr>
          <w:bCs/>
          <w:lang w:val="en-US" w:eastAsia="zh-TW"/>
        </w:rPr>
        <w:t xml:space="preserve"> to reduce </w:t>
      </w:r>
      <w:r w:rsidR="00A3366D">
        <w:rPr>
          <w:bCs/>
          <w:lang w:val="en-US" w:eastAsia="zh-TW"/>
        </w:rPr>
        <w:t xml:space="preserve">the </w:t>
      </w:r>
      <w:r w:rsidR="004D2002">
        <w:rPr>
          <w:bCs/>
          <w:lang w:val="en-US" w:eastAsia="zh-TW"/>
        </w:rPr>
        <w:t>recovery</w:t>
      </w:r>
      <w:r w:rsidR="002E2564">
        <w:rPr>
          <w:bCs/>
          <w:lang w:val="en-US" w:eastAsia="zh-TW"/>
        </w:rPr>
        <w:t xml:space="preserve"> time.</w:t>
      </w:r>
      <w:r w:rsidR="008C72B9">
        <w:rPr>
          <w:bCs/>
          <w:lang w:val="en-US" w:eastAsia="zh-TW"/>
        </w:rPr>
        <w:t xml:space="preserve"> </w:t>
      </w:r>
      <w:r w:rsidR="00387337">
        <w:rPr>
          <w:bCs/>
          <w:lang w:val="en-US" w:eastAsia="zh-TW"/>
        </w:rPr>
        <w:t>The</w:t>
      </w:r>
      <w:r w:rsidR="008C72B9">
        <w:rPr>
          <w:bCs/>
          <w:lang w:val="en-US" w:eastAsia="zh-TW"/>
        </w:rPr>
        <w:t xml:space="preserve"> </w:t>
      </w:r>
      <w:r w:rsidR="00515097">
        <w:rPr>
          <w:bCs/>
          <w:lang w:val="en-US" w:eastAsia="zh-TW"/>
        </w:rPr>
        <w:t>redundant system change</w:t>
      </w:r>
      <w:r w:rsidR="002E2564">
        <w:rPr>
          <w:bCs/>
          <w:lang w:val="en-US" w:eastAsia="zh-TW"/>
        </w:rPr>
        <w:t>s</w:t>
      </w:r>
      <w:r w:rsidR="00515097">
        <w:rPr>
          <w:bCs/>
          <w:lang w:val="en-US" w:eastAsia="zh-TW"/>
        </w:rPr>
        <w:t xml:space="preserve"> its role to </w:t>
      </w:r>
      <w:r w:rsidR="00387337">
        <w:rPr>
          <w:bCs/>
          <w:lang w:val="en-US" w:eastAsia="zh-TW"/>
        </w:rPr>
        <w:t>the</w:t>
      </w:r>
      <w:r w:rsidR="00515097">
        <w:rPr>
          <w:bCs/>
          <w:lang w:val="en-US" w:eastAsia="zh-TW"/>
        </w:rPr>
        <w:t xml:space="preserve"> primary </w:t>
      </w:r>
      <w:r w:rsidR="00FF5919">
        <w:rPr>
          <w:bCs/>
          <w:lang w:val="en-US" w:eastAsia="zh-TW"/>
        </w:rPr>
        <w:t xml:space="preserve">system </w:t>
      </w:r>
      <w:r w:rsidR="00515097">
        <w:rPr>
          <w:bCs/>
          <w:lang w:val="en-US" w:eastAsia="zh-TW"/>
        </w:rPr>
        <w:t xml:space="preserve">when it detects </w:t>
      </w:r>
      <w:r w:rsidR="00FF5919">
        <w:rPr>
          <w:bCs/>
          <w:lang w:val="en-US" w:eastAsia="zh-TW"/>
        </w:rPr>
        <w:t xml:space="preserve">that </w:t>
      </w:r>
      <w:r w:rsidR="00515097">
        <w:rPr>
          <w:bCs/>
          <w:lang w:val="en-US" w:eastAsia="zh-TW"/>
        </w:rPr>
        <w:t xml:space="preserve">the primary system </w:t>
      </w:r>
      <w:r w:rsidR="00A3366D">
        <w:rPr>
          <w:bCs/>
          <w:lang w:val="en-US" w:eastAsia="zh-TW"/>
        </w:rPr>
        <w:t>ha</w:t>
      </w:r>
      <w:r w:rsidR="00515097">
        <w:rPr>
          <w:bCs/>
          <w:lang w:val="en-US" w:eastAsia="zh-TW"/>
        </w:rPr>
        <w:t xml:space="preserve">s failed. </w:t>
      </w:r>
      <w:r w:rsidR="00E66060">
        <w:rPr>
          <w:bCs/>
          <w:lang w:val="en-US" w:eastAsia="zh-TW"/>
        </w:rPr>
        <w:t>After the primary system recovers and rejoins</w:t>
      </w:r>
      <w:r w:rsidR="00A3366D">
        <w:rPr>
          <w:bCs/>
          <w:lang w:val="en-US" w:eastAsia="zh-TW"/>
        </w:rPr>
        <w:t xml:space="preserve"> the complete system</w:t>
      </w:r>
      <w:r w:rsidR="00E66060">
        <w:rPr>
          <w:bCs/>
          <w:lang w:val="en-US" w:eastAsia="zh-TW"/>
        </w:rPr>
        <w:t>, it switches its role to monitor</w:t>
      </w:r>
      <w:r w:rsidR="00A3366D">
        <w:rPr>
          <w:bCs/>
          <w:lang w:val="en-US" w:eastAsia="zh-TW"/>
        </w:rPr>
        <w:t>ing</w:t>
      </w:r>
      <w:r w:rsidR="00E66060">
        <w:rPr>
          <w:bCs/>
          <w:lang w:val="en-US" w:eastAsia="zh-TW"/>
        </w:rPr>
        <w:t>.</w:t>
      </w:r>
    </w:p>
    <w:p w14:paraId="4B1088A8" w14:textId="0E227C0B" w:rsidR="00717705" w:rsidRPr="00822158" w:rsidRDefault="00A3366D" w:rsidP="00717705">
      <w:pPr>
        <w:pStyle w:val="af2"/>
        <w:numPr>
          <w:ilvl w:val="0"/>
          <w:numId w:val="41"/>
        </w:numPr>
        <w:spacing w:line="200" w:lineRule="atLeast"/>
        <w:jc w:val="both"/>
        <w:rPr>
          <w:bCs/>
          <w:lang w:val="en-US"/>
        </w:rPr>
      </w:pPr>
      <w:r>
        <w:rPr>
          <w:b/>
          <w:lang w:val="en-US"/>
        </w:rPr>
        <w:t>Assistant tool</w:t>
      </w:r>
      <w:r w:rsidR="002E3EB2">
        <w:rPr>
          <w:b/>
          <w:lang w:val="en-US"/>
        </w:rPr>
        <w:t>.</w:t>
      </w:r>
      <w:r w:rsidR="002E3EB2" w:rsidRPr="002E3EB2">
        <w:rPr>
          <w:bCs/>
          <w:lang w:val="en-US"/>
        </w:rPr>
        <w:t xml:space="preserve"> A GUI-based assistant tool is developed to help users to </w:t>
      </w:r>
      <w:r w:rsidR="000746F1" w:rsidRPr="000746F1">
        <w:rPr>
          <w:bCs/>
          <w:lang w:val="en-US"/>
        </w:rPr>
        <w:t>construct</w:t>
      </w:r>
      <w:r w:rsidR="002E3EB2" w:rsidRPr="002E3EB2">
        <w:rPr>
          <w:bCs/>
          <w:lang w:val="en-US"/>
        </w:rPr>
        <w:t xml:space="preserve"> the</w:t>
      </w:r>
      <w:r w:rsidR="00D15204">
        <w:rPr>
          <w:bCs/>
          <w:lang w:val="en-US"/>
        </w:rPr>
        <w:t xml:space="preserve"> </w:t>
      </w:r>
      <w:r w:rsidR="00FF5919">
        <w:rPr>
          <w:bCs/>
        </w:rPr>
        <w:t>complete</w:t>
      </w:r>
      <w:r w:rsidR="00FF5919" w:rsidRPr="00D15204">
        <w:rPr>
          <w:bCs/>
        </w:rPr>
        <w:t xml:space="preserve"> </w:t>
      </w:r>
      <w:r w:rsidR="002E3EB2" w:rsidRPr="00D15204">
        <w:rPr>
          <w:bCs/>
        </w:rPr>
        <w:t>system. According to the</w:t>
      </w:r>
      <w:r w:rsidR="00D15204">
        <w:rPr>
          <w:bCs/>
        </w:rPr>
        <w:t xml:space="preserve"> parameters</w:t>
      </w:r>
      <w:r w:rsidR="002E3EB2" w:rsidRPr="00D15204">
        <w:rPr>
          <w:bCs/>
        </w:rPr>
        <w:t xml:space="preserve"> </w:t>
      </w:r>
      <w:r w:rsidR="00D15204">
        <w:rPr>
          <w:rFonts w:hint="eastAsia"/>
          <w:bCs/>
          <w:lang w:eastAsia="zh-TW"/>
        </w:rPr>
        <w:t>p</w:t>
      </w:r>
      <w:r w:rsidR="00D15204">
        <w:rPr>
          <w:bCs/>
          <w:lang w:eastAsia="zh-TW"/>
        </w:rPr>
        <w:t>rovided</w:t>
      </w:r>
      <w:r w:rsidR="002E3EB2" w:rsidRPr="00D15204">
        <w:rPr>
          <w:bCs/>
        </w:rPr>
        <w:t xml:space="preserve">, </w:t>
      </w:r>
      <w:r w:rsidR="000746F1">
        <w:rPr>
          <w:bCs/>
        </w:rPr>
        <w:t>a</w:t>
      </w:r>
      <w:r w:rsidR="000746F1" w:rsidRPr="00D15204">
        <w:rPr>
          <w:bCs/>
        </w:rPr>
        <w:t xml:space="preserve"> </w:t>
      </w:r>
      <w:r w:rsidR="002E3EB2" w:rsidRPr="00D15204">
        <w:rPr>
          <w:bCs/>
        </w:rPr>
        <w:t>system with system-level</w:t>
      </w:r>
      <w:r w:rsidR="000746F1">
        <w:rPr>
          <w:bCs/>
        </w:rPr>
        <w:t xml:space="preserve"> </w:t>
      </w:r>
      <w:r w:rsidR="002E3EB2" w:rsidRPr="00D15204">
        <w:rPr>
          <w:bCs/>
        </w:rPr>
        <w:t>redundancy</w:t>
      </w:r>
      <w:r w:rsidR="00D15204">
        <w:rPr>
          <w:rFonts w:hint="eastAsia"/>
          <w:bCs/>
          <w:lang w:eastAsia="zh-TW"/>
        </w:rPr>
        <w:t xml:space="preserve"> </w:t>
      </w:r>
      <w:r w:rsidR="00387337">
        <w:rPr>
          <w:bCs/>
        </w:rPr>
        <w:t>can</w:t>
      </w:r>
      <w:r w:rsidR="002E3EB2" w:rsidRPr="00D15204">
        <w:rPr>
          <w:bCs/>
        </w:rPr>
        <w:t xml:space="preserve"> be </w:t>
      </w:r>
      <w:r w:rsidR="00387337" w:rsidRPr="000746F1">
        <w:rPr>
          <w:bCs/>
        </w:rPr>
        <w:t>construct</w:t>
      </w:r>
      <w:r w:rsidR="00387337">
        <w:rPr>
          <w:bCs/>
        </w:rPr>
        <w:t xml:space="preserve">ed </w:t>
      </w:r>
      <w:r w:rsidR="002E3EB2" w:rsidRPr="00D15204">
        <w:rPr>
          <w:bCs/>
        </w:rPr>
        <w:t>automatically.</w:t>
      </w:r>
    </w:p>
    <w:p w14:paraId="5457765D" w14:textId="0CBCB256" w:rsidR="00717705" w:rsidRDefault="00717705" w:rsidP="00822158">
      <w:pPr>
        <w:spacing w:line="200" w:lineRule="atLeast"/>
        <w:ind w:firstLine="200"/>
        <w:jc w:val="both"/>
      </w:pPr>
      <w:r w:rsidRPr="001A1990">
        <w:rPr>
          <w:rFonts w:eastAsia="DFPOP-SB"/>
        </w:rPr>
        <w:t>The remainder of this paper is organized as follows</w:t>
      </w:r>
      <w:r w:rsidR="00602997">
        <w:rPr>
          <w:rFonts w:eastAsia="DFPOP-SB"/>
        </w:rPr>
        <w:t>:</w:t>
      </w:r>
      <w:r w:rsidRPr="001A1990">
        <w:rPr>
          <w:rFonts w:eastAsia="DFPOP-SB"/>
        </w:rPr>
        <w:t xml:space="preserve"> Section</w:t>
      </w:r>
      <w:r w:rsidR="00602997">
        <w:rPr>
          <w:rFonts w:eastAsia="DFPOP-SB"/>
        </w:rPr>
        <w:t> </w:t>
      </w:r>
      <w:r w:rsidRPr="001A1990">
        <w:rPr>
          <w:rFonts w:eastAsia="DFPOP-SB"/>
        </w:rPr>
        <w:t xml:space="preserve">II describes the proposed </w:t>
      </w:r>
      <w:r w:rsidR="00822158">
        <w:rPr>
          <w:rFonts w:eastAsia="DFPOP-SB"/>
        </w:rPr>
        <w:t>technique</w:t>
      </w:r>
      <w:r w:rsidR="00602997">
        <w:rPr>
          <w:rFonts w:eastAsia="DFPOP-SB"/>
        </w:rPr>
        <w:t>,</w:t>
      </w:r>
      <w:r w:rsidR="00822158">
        <w:rPr>
          <w:rFonts w:eastAsia="DFPOP-SB"/>
        </w:rPr>
        <w:t xml:space="preserve"> Section</w:t>
      </w:r>
      <w:r w:rsidR="00602997">
        <w:rPr>
          <w:rFonts w:eastAsia="DFPOP-SB"/>
        </w:rPr>
        <w:t> </w:t>
      </w:r>
      <w:r w:rsidR="00822158">
        <w:rPr>
          <w:rFonts w:eastAsia="DFPOP-SB"/>
        </w:rPr>
        <w:t>III describes the GUI-based assistant tool</w:t>
      </w:r>
      <w:r w:rsidR="00602997">
        <w:rPr>
          <w:rFonts w:eastAsia="DFPOP-SB"/>
        </w:rPr>
        <w:t xml:space="preserve">, </w:t>
      </w:r>
      <w:r w:rsidRPr="001A1990">
        <w:rPr>
          <w:rFonts w:eastAsia="DFPOP-SB"/>
        </w:rPr>
        <w:t>Section I</w:t>
      </w:r>
      <w:r w:rsidR="00822158">
        <w:rPr>
          <w:rFonts w:eastAsia="DFPOP-SB"/>
        </w:rPr>
        <w:t>V</w:t>
      </w:r>
      <w:r w:rsidRPr="001A1990">
        <w:rPr>
          <w:rFonts w:eastAsia="DFPOP-SB"/>
        </w:rPr>
        <w:t xml:space="preserve"> </w:t>
      </w:r>
      <w:r w:rsidR="00602997">
        <w:rPr>
          <w:rFonts w:eastAsia="DFPOP-SB"/>
        </w:rPr>
        <w:t>presents</w:t>
      </w:r>
      <w:r w:rsidR="00602997" w:rsidRPr="001A1990">
        <w:rPr>
          <w:rFonts w:eastAsia="DFPOP-SB"/>
        </w:rPr>
        <w:t xml:space="preserve"> </w:t>
      </w:r>
      <w:r w:rsidR="00602997">
        <w:rPr>
          <w:rFonts w:eastAsia="DFPOP-SB"/>
        </w:rPr>
        <w:t xml:space="preserve">the </w:t>
      </w:r>
      <w:r w:rsidRPr="001A1990">
        <w:rPr>
          <w:rFonts w:eastAsia="DFPOP-SB"/>
        </w:rPr>
        <w:t>experimental results, and Section V provides conclusions.</w:t>
      </w:r>
    </w:p>
    <w:p w14:paraId="3A64A5C0" w14:textId="77777777" w:rsidR="008A3C23" w:rsidRDefault="00717705" w:rsidP="001F4C5C">
      <w:pPr>
        <w:pStyle w:val="1"/>
      </w:pPr>
      <w:r>
        <w:rPr>
          <w:rFonts w:hint="eastAsia"/>
          <w:lang w:eastAsia="zh-TW"/>
        </w:rPr>
        <w:t>D</w:t>
      </w:r>
      <w:r>
        <w:rPr>
          <w:lang w:eastAsia="zh-TW"/>
        </w:rPr>
        <w:t>esign and Implementation</w:t>
      </w:r>
    </w:p>
    <w:p w14:paraId="42379A08" w14:textId="433014A8" w:rsidR="00A069C6" w:rsidRDefault="00E414F5" w:rsidP="00717705">
      <w:pPr>
        <w:pStyle w:val="Text"/>
        <w:rPr>
          <w:lang w:eastAsia="zh-TW"/>
        </w:rPr>
      </w:pPr>
      <w:r w:rsidRPr="00E414F5">
        <w:t>The proposed system-level</w:t>
      </w:r>
      <w:r w:rsidR="002C333C">
        <w:t xml:space="preserve"> </w:t>
      </w:r>
      <w:r w:rsidRPr="00E414F5">
        <w:t xml:space="preserve">redundancy technique consists of two systems: </w:t>
      </w:r>
      <w:r w:rsidR="00FF5919">
        <w:t xml:space="preserve">a </w:t>
      </w:r>
      <w:r w:rsidRPr="00E414F5">
        <w:t xml:space="preserve">primary system and </w:t>
      </w:r>
      <w:r w:rsidR="00FF5919">
        <w:t xml:space="preserve">a </w:t>
      </w:r>
      <w:r w:rsidRPr="00E414F5">
        <w:t xml:space="preserve">redundant system. The primary system executes a target program </w:t>
      </w:r>
      <w:r w:rsidR="00862397">
        <w:t>that</w:t>
      </w:r>
      <w:r w:rsidRPr="00E414F5">
        <w:t xml:space="preserve"> we want to protect. The two systems are connected </w:t>
      </w:r>
      <w:r w:rsidR="00936743">
        <w:t>via</w:t>
      </w:r>
      <w:r w:rsidRPr="00E414F5">
        <w:t xml:space="preserve"> </w:t>
      </w:r>
      <w:r w:rsidR="00862397">
        <w:t xml:space="preserve">a </w:t>
      </w:r>
      <w:r w:rsidRPr="00E414F5">
        <w:t xml:space="preserve">network. </w:t>
      </w:r>
      <w:r w:rsidR="00387337">
        <w:t xml:space="preserve">A </w:t>
      </w:r>
      <w:r w:rsidR="00A069C6">
        <w:t>heartbeat mechanism is adopted</w:t>
      </w:r>
      <w:r w:rsidR="00A069C6" w:rsidRPr="002704AC">
        <w:t xml:space="preserve"> to </w:t>
      </w:r>
      <w:r w:rsidR="00FF5919" w:rsidRPr="002704AC">
        <w:t>monitor</w:t>
      </w:r>
      <w:r w:rsidR="00A069C6" w:rsidRPr="002704AC">
        <w:t xml:space="preserve"> whether </w:t>
      </w:r>
      <w:r w:rsidR="00862397">
        <w:t xml:space="preserve">the </w:t>
      </w:r>
      <w:r w:rsidR="00A069C6">
        <w:t xml:space="preserve">primary </w:t>
      </w:r>
      <w:r w:rsidR="00F15BFD">
        <w:t xml:space="preserve">and </w:t>
      </w:r>
      <w:r w:rsidR="00A069C6">
        <w:t>redundant system</w:t>
      </w:r>
      <w:r w:rsidR="00F15BFD">
        <w:t>s</w:t>
      </w:r>
      <w:r w:rsidR="00A069C6">
        <w:t xml:space="preserve"> </w:t>
      </w:r>
      <w:r w:rsidR="00F15BFD">
        <w:t xml:space="preserve">are </w:t>
      </w:r>
      <w:r w:rsidR="00A069C6">
        <w:t>work</w:t>
      </w:r>
      <w:r w:rsidR="00F15BFD">
        <w:t>ing</w:t>
      </w:r>
      <w:r w:rsidR="00A069C6">
        <w:t xml:space="preserve"> normally. </w:t>
      </w:r>
      <w:r w:rsidR="00E34A31" w:rsidRPr="00E414F5">
        <w:t>Figure</w:t>
      </w:r>
      <w:r w:rsidR="00862397">
        <w:t>s</w:t>
      </w:r>
      <w:r w:rsidR="009B0DEF">
        <w:t> </w:t>
      </w:r>
      <w:r w:rsidR="00E34A31" w:rsidRPr="00E414F5">
        <w:t>2</w:t>
      </w:r>
      <w:r w:rsidR="00CD167E">
        <w:t xml:space="preserve"> and 3</w:t>
      </w:r>
      <w:r w:rsidR="00E34A31" w:rsidRPr="00E414F5">
        <w:t xml:space="preserve"> show the situation</w:t>
      </w:r>
      <w:r w:rsidR="00E34A31">
        <w:t xml:space="preserve"> of the primary system crashing</w:t>
      </w:r>
      <w:r w:rsidR="00E34A31" w:rsidRPr="00E414F5">
        <w:t>.</w:t>
      </w:r>
      <w:r w:rsidR="00A069C6">
        <w:t xml:space="preserve"> When the primary system crashes (marked as 1), </w:t>
      </w:r>
      <w:r w:rsidR="00387337">
        <w:t xml:space="preserve">this is detected by </w:t>
      </w:r>
      <w:r w:rsidR="00A069C6">
        <w:t xml:space="preserve">the redundant system via </w:t>
      </w:r>
      <w:r w:rsidR="009B0DEF">
        <w:t xml:space="preserve">the </w:t>
      </w:r>
      <w:r w:rsidR="00A069C6">
        <w:t>hear</w:t>
      </w:r>
      <w:r w:rsidR="009B0DEF">
        <w:t>t</w:t>
      </w:r>
      <w:r w:rsidR="00A069C6">
        <w:t>beat mechanism (marked as 2).</w:t>
      </w:r>
      <w:r w:rsidR="00CD167E">
        <w:t xml:space="preserve"> </w:t>
      </w:r>
      <w:r w:rsidR="00D365DD">
        <w:t xml:space="preserve">The redundant system </w:t>
      </w:r>
      <w:r w:rsidR="009B0DEF">
        <w:t xml:space="preserve">then </w:t>
      </w:r>
      <w:r w:rsidR="00D365DD">
        <w:t>takes over control and change</w:t>
      </w:r>
      <w:r w:rsidR="00AE4211">
        <w:t>s</w:t>
      </w:r>
      <w:r w:rsidR="00D365DD">
        <w:t xml:space="preserve"> its role to </w:t>
      </w:r>
      <w:r w:rsidR="009B0DEF">
        <w:t xml:space="preserve">the </w:t>
      </w:r>
      <w:r w:rsidR="00D365DD">
        <w:t xml:space="preserve">primary system </w:t>
      </w:r>
      <w:r w:rsidR="00387337">
        <w:t xml:space="preserve">in order </w:t>
      </w:r>
      <w:r w:rsidR="00D365DD">
        <w:t xml:space="preserve">to resume the work of </w:t>
      </w:r>
      <w:r w:rsidR="00AE4211">
        <w:t>th</w:t>
      </w:r>
      <w:r w:rsidR="009B0DEF">
        <w:t>at</w:t>
      </w:r>
      <w:r w:rsidR="00AE4211">
        <w:t xml:space="preserve"> </w:t>
      </w:r>
      <w:r w:rsidR="00D365DD">
        <w:t>system (marked as 3 and 4).</w:t>
      </w:r>
      <w:r w:rsidR="00CD167E">
        <w:t xml:space="preserve"> The original primary system automatically restart</w:t>
      </w:r>
      <w:r w:rsidR="00AE4211">
        <w:t>s</w:t>
      </w:r>
      <w:r w:rsidR="00CD167E">
        <w:t xml:space="preserve"> </w:t>
      </w:r>
      <w:r w:rsidR="00387337">
        <w:t xml:space="preserve">by invoking </w:t>
      </w:r>
      <w:r w:rsidR="009B0DEF">
        <w:t xml:space="preserve">the </w:t>
      </w:r>
      <w:r w:rsidR="009B0DEF" w:rsidRPr="009B0DEF">
        <w:t xml:space="preserve">Raspberry Pi </w:t>
      </w:r>
      <w:r w:rsidR="00CD167E">
        <w:t xml:space="preserve">watchdog </w:t>
      </w:r>
      <w:r w:rsidR="009B0DEF">
        <w:t xml:space="preserve">function </w:t>
      </w:r>
      <w:r w:rsidR="00CD167E">
        <w:t>(marked as 5). It reconnects to the original redundant system</w:t>
      </w:r>
      <w:r w:rsidR="009B0DEF">
        <w:t>,</w:t>
      </w:r>
      <w:r w:rsidR="00CD167E">
        <w:t xml:space="preserve"> </w:t>
      </w:r>
      <w:r w:rsidR="00B90C77">
        <w:t>discover</w:t>
      </w:r>
      <w:r w:rsidR="00AE4211">
        <w:t>s</w:t>
      </w:r>
      <w:r w:rsidR="00B90C77">
        <w:t xml:space="preserve"> that </w:t>
      </w:r>
      <w:r w:rsidR="009E3AB1">
        <w:t>the target program</w:t>
      </w:r>
      <w:r w:rsidR="00B90C77">
        <w:t xml:space="preserve"> is running</w:t>
      </w:r>
      <w:r w:rsidR="009B0DEF">
        <w:t xml:space="preserve">, and then </w:t>
      </w:r>
      <w:r w:rsidR="00B90C77">
        <w:t xml:space="preserve">changes </w:t>
      </w:r>
      <w:r w:rsidR="009B0DEF">
        <w:t xml:space="preserve">its </w:t>
      </w:r>
      <w:r w:rsidR="00B90C77">
        <w:t xml:space="preserve">role to a </w:t>
      </w:r>
      <w:r w:rsidR="009E3AB1">
        <w:t>monitor</w:t>
      </w:r>
      <w:r w:rsidR="009B0DEF">
        <w:t>ing</w:t>
      </w:r>
      <w:r w:rsidR="009E3AB1">
        <w:t xml:space="preserve"> </w:t>
      </w:r>
      <w:r w:rsidR="00B90C77">
        <w:t>redundan</w:t>
      </w:r>
      <w:r w:rsidR="009E3AB1">
        <w:t>t system</w:t>
      </w:r>
      <w:r w:rsidR="00B90C77">
        <w:rPr>
          <w:rFonts w:hint="eastAsia"/>
          <w:lang w:eastAsia="zh-TW"/>
        </w:rPr>
        <w:t xml:space="preserve"> (m</w:t>
      </w:r>
      <w:r w:rsidR="00B90C77">
        <w:rPr>
          <w:lang w:eastAsia="zh-TW"/>
        </w:rPr>
        <w:t xml:space="preserve">arked as 6). The </w:t>
      </w:r>
      <w:r w:rsidR="00FF5919">
        <w:rPr>
          <w:lang w:eastAsia="zh-TW"/>
        </w:rPr>
        <w:t xml:space="preserve">complete </w:t>
      </w:r>
      <w:r w:rsidR="00B90C77">
        <w:rPr>
          <w:lang w:eastAsia="zh-TW"/>
        </w:rPr>
        <w:t xml:space="preserve">system </w:t>
      </w:r>
      <w:r w:rsidR="009B0DEF">
        <w:rPr>
          <w:lang w:eastAsia="zh-TW"/>
        </w:rPr>
        <w:t xml:space="preserve">now </w:t>
      </w:r>
      <w:r w:rsidR="00B90C77">
        <w:rPr>
          <w:lang w:eastAsia="zh-TW"/>
        </w:rPr>
        <w:t>works in the same way</w:t>
      </w:r>
      <w:r w:rsidR="006B665B">
        <w:rPr>
          <w:lang w:eastAsia="zh-TW"/>
        </w:rPr>
        <w:t xml:space="preserve"> </w:t>
      </w:r>
      <w:r w:rsidR="009B0DEF">
        <w:rPr>
          <w:lang w:eastAsia="zh-TW"/>
        </w:rPr>
        <w:t xml:space="preserve">as </w:t>
      </w:r>
      <w:r w:rsidR="006B665B">
        <w:rPr>
          <w:lang w:eastAsia="zh-TW"/>
        </w:rPr>
        <w:t>depicted in Figure 1</w:t>
      </w:r>
      <w:r w:rsidR="00B90C77">
        <w:rPr>
          <w:lang w:eastAsia="zh-TW"/>
        </w:rPr>
        <w:t xml:space="preserve">, but </w:t>
      </w:r>
      <w:r w:rsidR="009B0DEF">
        <w:rPr>
          <w:lang w:eastAsia="zh-TW"/>
        </w:rPr>
        <w:t xml:space="preserve">where </w:t>
      </w:r>
      <w:r w:rsidR="00B90C77">
        <w:rPr>
          <w:lang w:eastAsia="zh-TW"/>
        </w:rPr>
        <w:t xml:space="preserve">the roles of </w:t>
      </w:r>
      <w:r w:rsidR="00387337">
        <w:rPr>
          <w:lang w:eastAsia="zh-TW"/>
        </w:rPr>
        <w:t xml:space="preserve">two </w:t>
      </w:r>
      <w:r w:rsidR="00B90C77">
        <w:rPr>
          <w:lang w:eastAsia="zh-TW"/>
        </w:rPr>
        <w:t xml:space="preserve">systems </w:t>
      </w:r>
      <w:r w:rsidR="00387337">
        <w:rPr>
          <w:lang w:eastAsia="zh-TW"/>
        </w:rPr>
        <w:t>have been</w:t>
      </w:r>
      <w:r w:rsidR="00B90C77">
        <w:rPr>
          <w:lang w:eastAsia="zh-TW"/>
        </w:rPr>
        <w:t xml:space="preserve"> </w:t>
      </w:r>
      <w:r w:rsidR="009B0DEF">
        <w:rPr>
          <w:lang w:eastAsia="zh-TW"/>
        </w:rPr>
        <w:t>reversed</w:t>
      </w:r>
      <w:r w:rsidR="00B90C77">
        <w:rPr>
          <w:lang w:eastAsia="zh-TW"/>
        </w:rPr>
        <w:t>.</w:t>
      </w:r>
      <w:r w:rsidR="007A3CF6">
        <w:rPr>
          <w:lang w:eastAsia="zh-TW"/>
        </w:rPr>
        <w:t xml:space="preserve"> Figure 4 shows the situation of the redundant system crashing. After crashing, the redundant system </w:t>
      </w:r>
      <w:r w:rsidR="009B0DEF">
        <w:rPr>
          <w:lang w:eastAsia="zh-TW"/>
        </w:rPr>
        <w:t xml:space="preserve">is </w:t>
      </w:r>
      <w:r w:rsidR="007A3CF6">
        <w:rPr>
          <w:lang w:eastAsia="zh-TW"/>
        </w:rPr>
        <w:t>automatically restart</w:t>
      </w:r>
      <w:r w:rsidR="009B0DEF">
        <w:rPr>
          <w:lang w:eastAsia="zh-TW"/>
        </w:rPr>
        <w:t>ed</w:t>
      </w:r>
      <w:r w:rsidR="007A3CF6">
        <w:rPr>
          <w:lang w:eastAsia="zh-TW"/>
        </w:rPr>
        <w:t xml:space="preserve"> </w:t>
      </w:r>
      <w:r w:rsidR="009B0DEF">
        <w:rPr>
          <w:lang w:eastAsia="zh-TW"/>
        </w:rPr>
        <w:t xml:space="preserve">by the </w:t>
      </w:r>
      <w:r w:rsidR="007A3CF6">
        <w:rPr>
          <w:lang w:eastAsia="zh-TW"/>
        </w:rPr>
        <w:t xml:space="preserve">watchdog </w:t>
      </w:r>
      <w:r w:rsidR="009B0DEF">
        <w:rPr>
          <w:lang w:eastAsia="zh-TW"/>
        </w:rPr>
        <w:t xml:space="preserve">function, </w:t>
      </w:r>
      <w:r w:rsidR="007A3CF6">
        <w:rPr>
          <w:lang w:eastAsia="zh-TW"/>
        </w:rPr>
        <w:t xml:space="preserve">and </w:t>
      </w:r>
      <w:r w:rsidR="009B0DEF">
        <w:rPr>
          <w:lang w:eastAsia="zh-TW"/>
        </w:rPr>
        <w:t xml:space="preserve">it </w:t>
      </w:r>
      <w:r w:rsidR="00387337">
        <w:rPr>
          <w:lang w:eastAsia="zh-TW"/>
        </w:rPr>
        <w:t xml:space="preserve">then </w:t>
      </w:r>
      <w:r w:rsidR="007A3CF6">
        <w:rPr>
          <w:lang w:eastAsia="zh-TW"/>
        </w:rPr>
        <w:t>rejoin</w:t>
      </w:r>
      <w:r w:rsidR="00602997">
        <w:rPr>
          <w:lang w:eastAsia="zh-TW"/>
        </w:rPr>
        <w:t>s</w:t>
      </w:r>
      <w:r w:rsidR="007A3CF6">
        <w:rPr>
          <w:lang w:eastAsia="zh-TW"/>
        </w:rPr>
        <w:t xml:space="preserve"> </w:t>
      </w:r>
      <w:r w:rsidR="00602997">
        <w:rPr>
          <w:lang w:eastAsia="zh-TW"/>
        </w:rPr>
        <w:t xml:space="preserve">the complete system </w:t>
      </w:r>
      <w:r w:rsidR="007A3CF6">
        <w:rPr>
          <w:lang w:eastAsia="zh-TW"/>
        </w:rPr>
        <w:t xml:space="preserve">to </w:t>
      </w:r>
      <w:r w:rsidR="00387337">
        <w:rPr>
          <w:lang w:eastAsia="zh-TW"/>
        </w:rPr>
        <w:t xml:space="preserve">continue </w:t>
      </w:r>
      <w:r w:rsidR="007A3CF6">
        <w:rPr>
          <w:lang w:eastAsia="zh-TW"/>
        </w:rPr>
        <w:t>monitor</w:t>
      </w:r>
      <w:r w:rsidR="00387337">
        <w:rPr>
          <w:lang w:eastAsia="zh-TW"/>
        </w:rPr>
        <w:t>ing</w:t>
      </w:r>
      <w:r w:rsidR="007A3CF6">
        <w:rPr>
          <w:lang w:eastAsia="zh-TW"/>
        </w:rPr>
        <w:t xml:space="preserve"> the primary system</w:t>
      </w:r>
      <w:r w:rsidR="009E3AB1">
        <w:rPr>
          <w:lang w:eastAsia="zh-TW"/>
        </w:rPr>
        <w:t xml:space="preserve"> again</w:t>
      </w:r>
      <w:r w:rsidR="007A3CF6">
        <w:rPr>
          <w:lang w:eastAsia="zh-TW"/>
        </w:rPr>
        <w:t>.</w:t>
      </w:r>
    </w:p>
    <w:p w14:paraId="6A1CF23B" w14:textId="45B9FD77" w:rsidR="00717705" w:rsidRDefault="00E414F5" w:rsidP="00717705">
      <w:pPr>
        <w:pStyle w:val="Text"/>
      </w:pPr>
      <w:r w:rsidRPr="00E414F5">
        <w:t xml:space="preserve">The checkpoint tool DMTCP is used to store </w:t>
      </w:r>
      <w:r w:rsidR="00720E10">
        <w:t xml:space="preserve">the </w:t>
      </w:r>
      <w:r w:rsidRPr="00E414F5">
        <w:t xml:space="preserve">execution status (image) of the target program for resuming from </w:t>
      </w:r>
      <w:r w:rsidR="00387337">
        <w:t>a</w:t>
      </w:r>
      <w:r w:rsidR="00387337" w:rsidRPr="00E414F5">
        <w:t xml:space="preserve"> </w:t>
      </w:r>
      <w:r w:rsidRPr="00E414F5">
        <w:t>failure. The distributed file</w:t>
      </w:r>
      <w:r w:rsidR="00CD2780">
        <w:t xml:space="preserve"> </w:t>
      </w:r>
      <w:r w:rsidRPr="00E414F5">
        <w:t xml:space="preserve">system GlusterFS is leveraged to duplicate </w:t>
      </w:r>
      <w:r w:rsidR="0072044E">
        <w:t xml:space="preserve">storage </w:t>
      </w:r>
      <w:r w:rsidRPr="00E414F5">
        <w:t>data (images and program data) for enhancing reliability. Integrating with GlusterFS me</w:t>
      </w:r>
      <w:r w:rsidR="009B0DEF">
        <w:t>an</w:t>
      </w:r>
      <w:r w:rsidRPr="00E414F5">
        <w:t xml:space="preserve">s </w:t>
      </w:r>
      <w:r w:rsidR="009B0DEF">
        <w:t xml:space="preserve">that </w:t>
      </w:r>
      <w:r w:rsidRPr="00E414F5">
        <w:t xml:space="preserve">the target program can be </w:t>
      </w:r>
      <w:r w:rsidR="00720E10">
        <w:t>regularly</w:t>
      </w:r>
      <w:r w:rsidRPr="00E414F5">
        <w:t xml:space="preserve"> executed/resumed as long as one of the systems is available</w:t>
      </w:r>
      <w:r w:rsidR="00717705" w:rsidRPr="00717705">
        <w:t>.</w:t>
      </w:r>
      <w:r w:rsidR="007F25F8">
        <w:t xml:space="preserve"> If both systems crash, they will </w:t>
      </w:r>
      <w:r w:rsidR="009B0DEF">
        <w:t xml:space="preserve">be </w:t>
      </w:r>
      <w:r w:rsidR="007F25F8">
        <w:t>reboot</w:t>
      </w:r>
      <w:r w:rsidR="009B0DEF">
        <w:t>ed</w:t>
      </w:r>
      <w:r w:rsidR="007F25F8">
        <w:t xml:space="preserve"> by </w:t>
      </w:r>
      <w:r w:rsidR="009B0DEF">
        <w:t xml:space="preserve">the </w:t>
      </w:r>
      <w:r w:rsidR="007F25F8">
        <w:t xml:space="preserve">watchdog </w:t>
      </w:r>
      <w:r w:rsidR="009B0DEF">
        <w:rPr>
          <w:lang w:eastAsia="zh-TW"/>
        </w:rPr>
        <w:t xml:space="preserve">function </w:t>
      </w:r>
      <w:r w:rsidR="007F25F8">
        <w:t xml:space="preserve">and then </w:t>
      </w:r>
      <w:r w:rsidR="00496D32">
        <w:t>re</w:t>
      </w:r>
      <w:r w:rsidR="007F25F8">
        <w:t xml:space="preserve">connect to </w:t>
      </w:r>
      <w:r w:rsidR="00496D32">
        <w:t xml:space="preserve">each other to </w:t>
      </w:r>
      <w:r w:rsidR="007F25F8">
        <w:t>form the dependable system in which the target program will be re-executed.</w:t>
      </w:r>
    </w:p>
    <w:p w14:paraId="7385ACA7" w14:textId="453B95F5" w:rsidR="00E414F5" w:rsidRPr="001A1990" w:rsidRDefault="009539DB" w:rsidP="00720E10">
      <w:pPr>
        <w:spacing w:beforeLines="20" w:before="48" w:line="276" w:lineRule="auto"/>
        <w:jc w:val="center"/>
      </w:pPr>
      <w:r>
        <w:object w:dxaOrig="6593" w:dyaOrig="1538" w14:anchorId="4A5488F6">
          <v:shape id="_x0000_i1026" type="#_x0000_t75" style="width:228.75pt;height:53.25pt" o:ole="">
            <v:imagedata r:id="rId10" o:title=""/>
          </v:shape>
          <o:OLEObject Type="Embed" ProgID="Visio.Drawing.15" ShapeID="_x0000_i1026" DrawAspect="Content" ObjectID="_1691435165" r:id="rId11"/>
        </w:object>
      </w:r>
    </w:p>
    <w:p w14:paraId="6A3D8018" w14:textId="527059B2" w:rsidR="006E7329" w:rsidRPr="001A1990" w:rsidRDefault="006E7329" w:rsidP="006E7329">
      <w:pPr>
        <w:spacing w:line="200" w:lineRule="atLeast"/>
        <w:jc w:val="center"/>
      </w:pPr>
      <w:r w:rsidRPr="001A1990">
        <w:rPr>
          <w:sz w:val="18"/>
          <w:szCs w:val="18"/>
          <w:lang w:eastAsia="zh-TW"/>
        </w:rPr>
        <w:t xml:space="preserve">Fig. 2: </w:t>
      </w:r>
      <w:r>
        <w:rPr>
          <w:sz w:val="18"/>
          <w:szCs w:val="18"/>
          <w:lang w:eastAsia="zh-TW"/>
        </w:rPr>
        <w:t>Crash of the p</w:t>
      </w:r>
      <w:r w:rsidRPr="001A1990">
        <w:rPr>
          <w:sz w:val="18"/>
          <w:szCs w:val="18"/>
          <w:lang w:eastAsia="zh-TW"/>
        </w:rPr>
        <w:t>rimary system</w:t>
      </w:r>
      <w:r w:rsidR="00E414F5">
        <w:rPr>
          <w:sz w:val="18"/>
          <w:szCs w:val="18"/>
          <w:lang w:eastAsia="zh-TW"/>
        </w:rPr>
        <w:t xml:space="preserve"> (part 1)</w:t>
      </w:r>
      <w:r w:rsidRPr="001A1990">
        <w:rPr>
          <w:sz w:val="18"/>
          <w:szCs w:val="18"/>
          <w:lang w:eastAsia="zh-TW"/>
        </w:rPr>
        <w:t>.</w:t>
      </w:r>
      <w:bookmarkStart w:id="7" w:name="OLE_LINK28"/>
      <w:bookmarkStart w:id="8" w:name="OLE_LINK29"/>
      <w:bookmarkEnd w:id="7"/>
      <w:bookmarkEnd w:id="8"/>
    </w:p>
    <w:p w14:paraId="54681B9E" w14:textId="77777777" w:rsidR="006E7329" w:rsidRPr="00E414F5" w:rsidRDefault="006E7329" w:rsidP="006E7329">
      <w:pPr>
        <w:spacing w:line="276" w:lineRule="auto"/>
        <w:jc w:val="center"/>
        <w:rPr>
          <w:lang w:eastAsia="zh-TW"/>
        </w:rPr>
      </w:pPr>
    </w:p>
    <w:p w14:paraId="38F862C0" w14:textId="69961997" w:rsidR="00E414F5" w:rsidRPr="001A1990" w:rsidRDefault="009539DB" w:rsidP="00E414F5">
      <w:pPr>
        <w:spacing w:line="276" w:lineRule="auto"/>
        <w:jc w:val="center"/>
      </w:pPr>
      <w:r>
        <w:object w:dxaOrig="6511" w:dyaOrig="1838" w14:anchorId="2E7F92D4">
          <v:shape id="_x0000_i1027" type="#_x0000_t75" style="width:229.5pt;height:63pt;mso-position-vertical:absolute" o:ole="">
            <v:imagedata r:id="rId12" o:title=""/>
          </v:shape>
          <o:OLEObject Type="Embed" ProgID="Visio.Drawing.15" ShapeID="_x0000_i1027" DrawAspect="Content" ObjectID="_1691435166" r:id="rId13"/>
        </w:object>
      </w:r>
    </w:p>
    <w:p w14:paraId="2BF13E3C" w14:textId="6C0DD5B8" w:rsidR="00E414F5" w:rsidRPr="001A1990" w:rsidRDefault="00E414F5" w:rsidP="00E414F5">
      <w:pPr>
        <w:spacing w:line="200" w:lineRule="atLeast"/>
        <w:jc w:val="center"/>
      </w:pPr>
      <w:r w:rsidRPr="001A1990">
        <w:rPr>
          <w:sz w:val="18"/>
          <w:szCs w:val="18"/>
          <w:lang w:eastAsia="zh-TW"/>
        </w:rPr>
        <w:t xml:space="preserve">Fig. </w:t>
      </w:r>
      <w:r w:rsidR="00CD167E">
        <w:rPr>
          <w:sz w:val="18"/>
          <w:szCs w:val="18"/>
          <w:lang w:eastAsia="zh-TW"/>
        </w:rPr>
        <w:t>3</w:t>
      </w:r>
      <w:r w:rsidRPr="001A1990">
        <w:rPr>
          <w:sz w:val="18"/>
          <w:szCs w:val="18"/>
          <w:lang w:eastAsia="zh-TW"/>
        </w:rPr>
        <w:t xml:space="preserve">: </w:t>
      </w:r>
      <w:r>
        <w:rPr>
          <w:sz w:val="18"/>
          <w:szCs w:val="18"/>
          <w:lang w:eastAsia="zh-TW"/>
        </w:rPr>
        <w:t>Crash of the p</w:t>
      </w:r>
      <w:r w:rsidRPr="001A1990">
        <w:rPr>
          <w:sz w:val="18"/>
          <w:szCs w:val="18"/>
          <w:lang w:eastAsia="zh-TW"/>
        </w:rPr>
        <w:t>rimary system</w:t>
      </w:r>
      <w:r>
        <w:rPr>
          <w:sz w:val="18"/>
          <w:szCs w:val="18"/>
          <w:lang w:eastAsia="zh-TW"/>
        </w:rPr>
        <w:t xml:space="preserve"> (part 2)</w:t>
      </w:r>
      <w:r w:rsidRPr="001A1990">
        <w:rPr>
          <w:sz w:val="18"/>
          <w:szCs w:val="18"/>
          <w:lang w:eastAsia="zh-TW"/>
        </w:rPr>
        <w:t>.</w:t>
      </w:r>
    </w:p>
    <w:p w14:paraId="0D75E4A8" w14:textId="5FEFD239" w:rsidR="006E7329" w:rsidRPr="001A1990" w:rsidRDefault="009539DB" w:rsidP="0086553B">
      <w:pPr>
        <w:spacing w:beforeLines="50" w:before="120" w:line="276" w:lineRule="auto"/>
        <w:jc w:val="center"/>
      </w:pPr>
      <w:r>
        <w:object w:dxaOrig="6833" w:dyaOrig="1726" w14:anchorId="64F569D4">
          <v:shape id="_x0000_i1028" type="#_x0000_t75" style="width:228.75pt;height:57.75pt" o:ole="">
            <v:imagedata r:id="rId14" o:title=""/>
          </v:shape>
          <o:OLEObject Type="Embed" ProgID="Visio.Drawing.15" ShapeID="_x0000_i1028" DrawAspect="Content" ObjectID="_1691435167" r:id="rId15"/>
        </w:object>
      </w:r>
    </w:p>
    <w:p w14:paraId="7ED1C01E" w14:textId="7F548059" w:rsidR="006E7329" w:rsidRPr="001A1990" w:rsidRDefault="006E7329" w:rsidP="006E7329">
      <w:pPr>
        <w:spacing w:line="200" w:lineRule="atLeast"/>
        <w:jc w:val="center"/>
      </w:pPr>
      <w:r w:rsidRPr="001A1990">
        <w:rPr>
          <w:sz w:val="18"/>
          <w:szCs w:val="18"/>
          <w:lang w:eastAsia="zh-TW"/>
        </w:rPr>
        <w:t xml:space="preserve">Fig. </w:t>
      </w:r>
      <w:r w:rsidR="003D4206">
        <w:rPr>
          <w:sz w:val="18"/>
          <w:szCs w:val="18"/>
          <w:lang w:eastAsia="zh-TW"/>
        </w:rPr>
        <w:t>4</w:t>
      </w:r>
      <w:r w:rsidRPr="001A1990">
        <w:rPr>
          <w:sz w:val="18"/>
          <w:szCs w:val="18"/>
          <w:lang w:eastAsia="zh-TW"/>
        </w:rPr>
        <w:t xml:space="preserve">: </w:t>
      </w:r>
      <w:r>
        <w:rPr>
          <w:sz w:val="18"/>
          <w:szCs w:val="18"/>
          <w:lang w:eastAsia="zh-TW"/>
        </w:rPr>
        <w:t>Crash of the r</w:t>
      </w:r>
      <w:r w:rsidRPr="001A1990">
        <w:rPr>
          <w:sz w:val="18"/>
          <w:szCs w:val="18"/>
          <w:lang w:eastAsia="zh-TW"/>
        </w:rPr>
        <w:t>edundant system.</w:t>
      </w:r>
      <w:bookmarkStart w:id="9" w:name="OLE_LINK35"/>
      <w:bookmarkStart w:id="10" w:name="OLE_LINK36"/>
      <w:bookmarkEnd w:id="9"/>
      <w:bookmarkEnd w:id="10"/>
    </w:p>
    <w:p w14:paraId="365F5E13" w14:textId="3C998012" w:rsidR="004E5822" w:rsidRDefault="00455A36" w:rsidP="0086553B">
      <w:pPr>
        <w:pStyle w:val="Text"/>
        <w:spacing w:beforeLines="50" w:before="120"/>
        <w:ind w:firstLine="204"/>
      </w:pPr>
      <w:r>
        <w:rPr>
          <w:lang w:eastAsia="zh-TW"/>
        </w:rPr>
        <w:t xml:space="preserve">To ensure that the </w:t>
      </w:r>
      <w:r w:rsidR="00496D32">
        <w:rPr>
          <w:lang w:eastAsia="zh-TW"/>
        </w:rPr>
        <w:t xml:space="preserve">complete </w:t>
      </w:r>
      <w:r w:rsidR="004E5822">
        <w:rPr>
          <w:lang w:eastAsia="zh-TW"/>
        </w:rPr>
        <w:t xml:space="preserve">system </w:t>
      </w:r>
      <w:r>
        <w:rPr>
          <w:lang w:eastAsia="zh-TW"/>
        </w:rPr>
        <w:t xml:space="preserve">is </w:t>
      </w:r>
      <w:r w:rsidR="004E5822">
        <w:rPr>
          <w:lang w:eastAsia="zh-TW"/>
        </w:rPr>
        <w:t>efficien</w:t>
      </w:r>
      <w:r>
        <w:rPr>
          <w:lang w:eastAsia="zh-TW"/>
        </w:rPr>
        <w:t>t</w:t>
      </w:r>
      <w:r w:rsidR="004E5822">
        <w:rPr>
          <w:lang w:eastAsia="zh-TW"/>
        </w:rPr>
        <w:t xml:space="preserve">, we classify the target program into two types. Mode 1 represents the target program, which does not need to record the running status for resuming the work. A system that periodically collects sensor data (e.g., temperature and humidity) is an example of Mode 1. Mode 2 is </w:t>
      </w:r>
      <w:r>
        <w:rPr>
          <w:lang w:eastAsia="zh-TW"/>
        </w:rPr>
        <w:t xml:space="preserve">where </w:t>
      </w:r>
      <w:r w:rsidR="004E5822">
        <w:rPr>
          <w:lang w:eastAsia="zh-TW"/>
        </w:rPr>
        <w:t xml:space="preserve">the runtime image of the target program needs to be </w:t>
      </w:r>
      <w:r w:rsidR="004E5822" w:rsidRPr="002704AC">
        <w:rPr>
          <w:bCs/>
          <w:lang w:eastAsia="zh-TW"/>
        </w:rPr>
        <w:t xml:space="preserve">recorded </w:t>
      </w:r>
      <w:r w:rsidRPr="002704AC">
        <w:rPr>
          <w:bCs/>
          <w:lang w:eastAsia="zh-TW"/>
        </w:rPr>
        <w:t xml:space="preserve">so that it can be </w:t>
      </w:r>
      <w:r w:rsidR="004E5822" w:rsidRPr="002704AC">
        <w:rPr>
          <w:bCs/>
          <w:lang w:eastAsia="zh-TW"/>
        </w:rPr>
        <w:t>resum</w:t>
      </w:r>
      <w:r w:rsidRPr="002704AC">
        <w:rPr>
          <w:bCs/>
          <w:lang w:eastAsia="zh-TW"/>
        </w:rPr>
        <w:t>ed when necessary</w:t>
      </w:r>
      <w:r w:rsidR="004E5822" w:rsidRPr="002704AC">
        <w:rPr>
          <w:bCs/>
          <w:lang w:eastAsia="zh-TW"/>
        </w:rPr>
        <w:t xml:space="preserve">. </w:t>
      </w:r>
      <w:r w:rsidR="004E5822">
        <w:rPr>
          <w:lang w:eastAsia="zh-TW"/>
        </w:rPr>
        <w:t xml:space="preserve">This type </w:t>
      </w:r>
      <w:r>
        <w:rPr>
          <w:lang w:eastAsia="zh-TW"/>
        </w:rPr>
        <w:t xml:space="preserve">of implementation </w:t>
      </w:r>
      <w:r w:rsidR="004E5822">
        <w:rPr>
          <w:lang w:eastAsia="zh-TW"/>
        </w:rPr>
        <w:t>is suitable for general-purpose programs</w:t>
      </w:r>
      <w:r>
        <w:rPr>
          <w:lang w:eastAsia="zh-TW"/>
        </w:rPr>
        <w:t>, and</w:t>
      </w:r>
      <w:r w:rsidR="004E5822">
        <w:rPr>
          <w:lang w:eastAsia="zh-TW"/>
        </w:rPr>
        <w:t xml:space="preserve"> DMTCP and GlusterFS are used in this type.</w:t>
      </w:r>
    </w:p>
    <w:p w14:paraId="1113040F" w14:textId="02637A33" w:rsidR="00342F59" w:rsidRDefault="006E7329" w:rsidP="0086553B">
      <w:pPr>
        <w:spacing w:line="252" w:lineRule="auto"/>
        <w:ind w:firstLineChars="100" w:firstLine="200"/>
        <w:jc w:val="both"/>
      </w:pPr>
      <w:r w:rsidRPr="001A1990">
        <w:t xml:space="preserve">The development of the </w:t>
      </w:r>
      <w:r w:rsidR="00FF5919">
        <w:t>complete</w:t>
      </w:r>
      <w:r w:rsidR="00FF5919" w:rsidRPr="001A1990">
        <w:t xml:space="preserve"> </w:t>
      </w:r>
      <w:r w:rsidR="004C184F">
        <w:t>framework</w:t>
      </w:r>
      <w:r w:rsidRPr="001A1990">
        <w:t xml:space="preserve"> is divided into three major parts. The first is providing a</w:t>
      </w:r>
      <w:r w:rsidR="00BD3C35">
        <w:t xml:space="preserve">n algorithm </w:t>
      </w:r>
      <w:r w:rsidR="00C81DAF">
        <w:t>that</w:t>
      </w:r>
      <w:r w:rsidR="009F19DC">
        <w:t xml:space="preserve"> </w:t>
      </w:r>
      <w:r w:rsidR="00BD3C35">
        <w:t xml:space="preserve">allows the primary and redundant systems to notify the other </w:t>
      </w:r>
      <w:r w:rsidR="00107B81">
        <w:t xml:space="preserve">when </w:t>
      </w:r>
      <w:r w:rsidR="00BD3C35">
        <w:t xml:space="preserve">failure </w:t>
      </w:r>
      <w:r w:rsidR="00107B81">
        <w:t xml:space="preserve">occurs </w:t>
      </w:r>
      <w:r w:rsidR="00BD3C35">
        <w:t xml:space="preserve">and </w:t>
      </w:r>
      <w:r w:rsidR="00107B81">
        <w:t>perform</w:t>
      </w:r>
      <w:r w:rsidR="00BD3C35">
        <w:t xml:space="preserve"> </w:t>
      </w:r>
      <w:r w:rsidR="00107B81">
        <w:t>the ap</w:t>
      </w:r>
      <w:r w:rsidR="00BD3C35">
        <w:t>propr</w:t>
      </w:r>
      <w:r w:rsidR="00107B81">
        <w:t>iate</w:t>
      </w:r>
      <w:r w:rsidR="00BD3C35">
        <w:t xml:space="preserve"> operations to ensure </w:t>
      </w:r>
      <w:r w:rsidR="00107B81">
        <w:t xml:space="preserve">that </w:t>
      </w:r>
      <w:r w:rsidR="00BD3C35">
        <w:t xml:space="preserve">the protected program can be executed </w:t>
      </w:r>
      <w:r w:rsidR="00107B81">
        <w:t>as normal</w:t>
      </w:r>
      <w:r w:rsidR="00BD3C35">
        <w:t>.</w:t>
      </w:r>
      <w:r w:rsidR="00BD3C35">
        <w:rPr>
          <w:rFonts w:hint="eastAsia"/>
          <w:lang w:eastAsia="zh-TW"/>
        </w:rPr>
        <w:t xml:space="preserve"> </w:t>
      </w:r>
      <w:r w:rsidR="00317EA0" w:rsidRPr="00B82768">
        <w:t xml:space="preserve">The </w:t>
      </w:r>
      <w:r w:rsidR="00317EA0">
        <w:t>second</w:t>
      </w:r>
      <w:r w:rsidR="00317EA0" w:rsidRPr="00B82768">
        <w:t xml:space="preserve"> part</w:t>
      </w:r>
      <w:r w:rsidR="00317EA0" w:rsidRPr="001A1990">
        <w:t xml:space="preserve"> </w:t>
      </w:r>
      <w:r w:rsidR="00317EA0">
        <w:t>is introducing</w:t>
      </w:r>
      <w:r w:rsidR="00317EA0" w:rsidRPr="001A1990">
        <w:t xml:space="preserve"> a dependable storage system to enhance the reliability of the checkpoint images and program data.</w:t>
      </w:r>
      <w:r w:rsidR="00317EA0">
        <w:t xml:space="preserve"> </w:t>
      </w:r>
      <w:r w:rsidRPr="00B82768">
        <w:t xml:space="preserve">The </w:t>
      </w:r>
      <w:r w:rsidR="00317EA0">
        <w:t>third</w:t>
      </w:r>
      <w:r w:rsidRPr="00B82768">
        <w:t xml:space="preserve"> part</w:t>
      </w:r>
      <w:r w:rsidRPr="001A1990">
        <w:t xml:space="preserve"> is </w:t>
      </w:r>
      <w:bookmarkStart w:id="11" w:name="OLE_LINK3"/>
      <w:r w:rsidRPr="001A1990">
        <w:t xml:space="preserve">supporting the checkpointing of a running program. An image of the running program is periodically stored to allow </w:t>
      </w:r>
      <w:r w:rsidR="002D3294">
        <w:t xml:space="preserve">a </w:t>
      </w:r>
      <w:r w:rsidRPr="001A1990">
        <w:t xml:space="preserve">previous execution status </w:t>
      </w:r>
      <w:r w:rsidR="00107B81">
        <w:t xml:space="preserve">to be resumed </w:t>
      </w:r>
      <w:r w:rsidRPr="002704AC">
        <w:t xml:space="preserve">after </w:t>
      </w:r>
      <w:r w:rsidR="00107B81" w:rsidRPr="002704AC">
        <w:t xml:space="preserve">the hardware has </w:t>
      </w:r>
      <w:r w:rsidRPr="002704AC">
        <w:t>recover</w:t>
      </w:r>
      <w:r w:rsidR="00107B81" w:rsidRPr="002704AC">
        <w:t>ed</w:t>
      </w:r>
      <w:r w:rsidR="00EE045D" w:rsidRPr="00EE045D">
        <w:t xml:space="preserve"> from a crash</w:t>
      </w:r>
      <w:r w:rsidRPr="001A1990">
        <w:t xml:space="preserve">. </w:t>
      </w:r>
      <w:bookmarkEnd w:id="11"/>
      <w:r w:rsidRPr="001A1990">
        <w:t>T</w:t>
      </w:r>
      <w:bookmarkStart w:id="12" w:name="OLE_LINK12"/>
      <w:r w:rsidRPr="001A1990">
        <w:t xml:space="preserve">he following subsections describe these </w:t>
      </w:r>
      <w:r w:rsidR="00107B81">
        <w:t xml:space="preserve">three </w:t>
      </w:r>
      <w:r w:rsidRPr="001A1990">
        <w:t>parts in detai</w:t>
      </w:r>
      <w:bookmarkEnd w:id="12"/>
      <w:r w:rsidRPr="001A1990">
        <w:t>l.</w:t>
      </w:r>
    </w:p>
    <w:p w14:paraId="197BF609" w14:textId="1254FEB0" w:rsidR="00342F59" w:rsidRDefault="009539DB" w:rsidP="0086553B">
      <w:pPr>
        <w:spacing w:beforeLines="50" w:before="120" w:line="252" w:lineRule="auto"/>
        <w:jc w:val="center"/>
      </w:pPr>
      <w:r>
        <w:object w:dxaOrig="16883" w:dyaOrig="13170" w14:anchorId="0DF56936">
          <v:shape id="_x0000_i1029" type="#_x0000_t75" style="width:221.25pt;height:173.25pt" o:ole="">
            <v:imagedata r:id="rId16" o:title=""/>
          </v:shape>
          <o:OLEObject Type="Embed" ProgID="Visio.Drawing.15" ShapeID="_x0000_i1029" DrawAspect="Content" ObjectID="_1691435168" r:id="rId17"/>
        </w:object>
      </w:r>
    </w:p>
    <w:p w14:paraId="077827F2" w14:textId="3D539639" w:rsidR="00342F59" w:rsidRPr="001A1990" w:rsidRDefault="00342F59" w:rsidP="0086553B">
      <w:pPr>
        <w:spacing w:line="200" w:lineRule="atLeast"/>
        <w:jc w:val="center"/>
      </w:pPr>
      <w:r w:rsidRPr="001A1990">
        <w:rPr>
          <w:sz w:val="18"/>
          <w:szCs w:val="18"/>
          <w:lang w:eastAsia="zh-TW"/>
        </w:rPr>
        <w:t xml:space="preserve">Fig. </w:t>
      </w:r>
      <w:r>
        <w:rPr>
          <w:sz w:val="18"/>
          <w:szCs w:val="18"/>
          <w:lang w:eastAsia="zh-TW"/>
        </w:rPr>
        <w:t>5</w:t>
      </w:r>
      <w:r w:rsidRPr="001A1990">
        <w:rPr>
          <w:sz w:val="18"/>
          <w:szCs w:val="18"/>
          <w:lang w:eastAsia="zh-TW"/>
        </w:rPr>
        <w:t xml:space="preserve">: Execution flow between </w:t>
      </w:r>
      <w:r>
        <w:rPr>
          <w:sz w:val="18"/>
          <w:szCs w:val="18"/>
          <w:lang w:eastAsia="zh-TW"/>
        </w:rPr>
        <w:t xml:space="preserve">the </w:t>
      </w:r>
      <w:r w:rsidRPr="001A1990">
        <w:rPr>
          <w:sz w:val="18"/>
          <w:szCs w:val="18"/>
          <w:lang w:eastAsia="zh-TW"/>
        </w:rPr>
        <w:t>primary and redundant systems.</w:t>
      </w:r>
    </w:p>
    <w:p w14:paraId="7C11CAEA" w14:textId="77777777" w:rsidR="00E97B99" w:rsidRDefault="00E67AF6" w:rsidP="00E97B99">
      <w:pPr>
        <w:pStyle w:val="2"/>
      </w:pPr>
      <w:r>
        <w:t>Algorithm</w:t>
      </w:r>
    </w:p>
    <w:p w14:paraId="3A83C32C" w14:textId="2434359C" w:rsidR="00683E03" w:rsidRDefault="004C184F" w:rsidP="002704AC">
      <w:pPr>
        <w:pStyle w:val="Text"/>
        <w:rPr>
          <w:rFonts w:eastAsia="新細明體"/>
          <w:lang w:eastAsia="zh-TW"/>
        </w:rPr>
      </w:pPr>
      <w:r>
        <w:t>The c</w:t>
      </w:r>
      <w:r w:rsidR="00CD1455" w:rsidRPr="00CD1455">
        <w:t>ommunication between the</w:t>
      </w:r>
      <w:r>
        <w:t xml:space="preserve"> primary and redundant</w:t>
      </w:r>
      <w:r w:rsidR="00CD1455" w:rsidRPr="00CD1455">
        <w:t xml:space="preserve"> systems is based on a client</w:t>
      </w:r>
      <w:r w:rsidR="00107B81">
        <w:t>–</w:t>
      </w:r>
      <w:r w:rsidR="00CD1455" w:rsidRPr="00CD1455">
        <w:t xml:space="preserve">server architecture using </w:t>
      </w:r>
      <w:r w:rsidR="00107B81">
        <w:t xml:space="preserve">the </w:t>
      </w:r>
      <w:r w:rsidR="00CD1455" w:rsidRPr="00CD1455">
        <w:t xml:space="preserve">TCP/IP protocol. For the first connection, the primary system handles heartbeat data transmission and forks a child process to execute the target program. The redundant system forks a child </w:t>
      </w:r>
      <w:r w:rsidR="00CD1455" w:rsidRPr="00CD1455">
        <w:lastRenderedPageBreak/>
        <w:t>process to send and receive heartbeat messages</w:t>
      </w:r>
      <w:r w:rsidR="00E97B99">
        <w:t>.</w:t>
      </w:r>
      <w:r w:rsidR="00342F59" w:rsidDel="00342F59">
        <w:t xml:space="preserve"> </w:t>
      </w:r>
      <w:bookmarkStart w:id="13" w:name="OLE_LINK27"/>
      <w:bookmarkStart w:id="14" w:name="OLE_LINK24"/>
      <w:bookmarkStart w:id="15" w:name="OLE_LINK25"/>
      <w:bookmarkEnd w:id="13"/>
      <w:r w:rsidR="00683E03" w:rsidRPr="001A1990">
        <w:rPr>
          <w:rFonts w:eastAsia="新細明體"/>
          <w:lang w:eastAsia="zh-TW"/>
        </w:rPr>
        <w:t xml:space="preserve">Figure </w:t>
      </w:r>
      <w:r w:rsidR="00307E85">
        <w:rPr>
          <w:rFonts w:eastAsia="新細明體"/>
          <w:lang w:eastAsia="zh-TW"/>
        </w:rPr>
        <w:t>5</w:t>
      </w:r>
      <w:r w:rsidR="00683E03" w:rsidRPr="001A1990">
        <w:rPr>
          <w:rFonts w:eastAsia="新細明體"/>
          <w:lang w:eastAsia="zh-TW"/>
        </w:rPr>
        <w:t xml:space="preserve"> shows the execution flow between the systems. The algorithm</w:t>
      </w:r>
      <w:bookmarkEnd w:id="14"/>
      <w:bookmarkEnd w:id="15"/>
      <w:r w:rsidR="00683E03" w:rsidRPr="001A1990">
        <w:rPr>
          <w:rFonts w:eastAsia="新細明體"/>
          <w:lang w:eastAsia="zh-TW"/>
        </w:rPr>
        <w:t>s in each system</w:t>
      </w:r>
      <w:r w:rsidR="00683E03">
        <w:rPr>
          <w:rFonts w:eastAsia="新細明體"/>
          <w:lang w:eastAsia="zh-TW"/>
        </w:rPr>
        <w:t xml:space="preserve"> are described in the </w:t>
      </w:r>
      <w:r w:rsidR="00254467">
        <w:rPr>
          <w:rFonts w:eastAsia="新細明體"/>
          <w:lang w:eastAsia="zh-TW"/>
        </w:rPr>
        <w:t>sub</w:t>
      </w:r>
      <w:r w:rsidR="00683E03">
        <w:rPr>
          <w:rFonts w:eastAsia="新細明體"/>
          <w:lang w:eastAsia="zh-TW"/>
        </w:rPr>
        <w:t>sections</w:t>
      </w:r>
      <w:r w:rsidR="003D085E">
        <w:rPr>
          <w:rFonts w:eastAsia="新細明體"/>
          <w:lang w:eastAsia="zh-TW"/>
        </w:rPr>
        <w:t xml:space="preserve"> below</w:t>
      </w:r>
      <w:r w:rsidR="00DE1604">
        <w:rPr>
          <w:rFonts w:eastAsia="新細明體"/>
          <w:lang w:eastAsia="zh-TW"/>
        </w:rPr>
        <w:t>.</w:t>
      </w:r>
    </w:p>
    <w:p w14:paraId="6BE332A4" w14:textId="77777777" w:rsidR="006F2169" w:rsidRPr="006F2169" w:rsidRDefault="006F2169" w:rsidP="006F2169">
      <w:pPr>
        <w:pStyle w:val="3"/>
        <w:jc w:val="both"/>
        <w:rPr>
          <w:rFonts w:ascii="Times" w:hAnsi="Times" w:cs="Verdana"/>
          <w:iCs w:val="0"/>
          <w:color w:val="000000"/>
        </w:rPr>
      </w:pPr>
      <w:r>
        <w:rPr>
          <w:rStyle w:val="20"/>
          <w:rFonts w:ascii="Times" w:hAnsi="Times" w:cs="Verdana" w:hint="eastAsia"/>
          <w:i/>
          <w:color w:val="000000"/>
          <w:lang w:eastAsia="zh-TW"/>
        </w:rPr>
        <w:t>P</w:t>
      </w:r>
      <w:r>
        <w:rPr>
          <w:rStyle w:val="20"/>
          <w:rFonts w:ascii="Times" w:hAnsi="Times" w:cs="Verdana"/>
          <w:i/>
          <w:color w:val="000000"/>
          <w:lang w:eastAsia="zh-TW"/>
        </w:rPr>
        <w:t>rimary system</w:t>
      </w:r>
    </w:p>
    <w:p w14:paraId="061ABE9C" w14:textId="09856293" w:rsidR="00DE1604" w:rsidRPr="000519E4" w:rsidRDefault="00683E03" w:rsidP="002704AC">
      <w:pPr>
        <w:spacing w:line="276" w:lineRule="auto"/>
        <w:ind w:firstLineChars="100" w:firstLine="200"/>
        <w:jc w:val="both"/>
      </w:pPr>
      <w:r w:rsidRPr="00307E85">
        <w:rPr>
          <w:rFonts w:eastAsia="新細明體"/>
          <w:lang w:eastAsia="zh-TW"/>
        </w:rPr>
        <w:t xml:space="preserve">The primary system forks a child process to execute the target program. </w:t>
      </w:r>
      <w:r w:rsidR="005D23E7" w:rsidRPr="006F2169">
        <w:rPr>
          <w:rFonts w:eastAsia="新細明體"/>
          <w:lang w:eastAsia="zh-TW"/>
        </w:rPr>
        <w:t xml:space="preserve">The redundant system </w:t>
      </w:r>
      <w:r w:rsidR="005D23E7">
        <w:rPr>
          <w:rFonts w:eastAsia="新細明體"/>
          <w:lang w:eastAsia="zh-TW"/>
        </w:rPr>
        <w:t xml:space="preserve">forks a child process to monitor whether </w:t>
      </w:r>
      <w:r w:rsidR="005D23E7" w:rsidRPr="006F2169">
        <w:rPr>
          <w:rFonts w:eastAsia="新細明體"/>
          <w:lang w:eastAsia="zh-TW"/>
        </w:rPr>
        <w:t>the primary system</w:t>
      </w:r>
      <w:r w:rsidR="005D23E7">
        <w:rPr>
          <w:rFonts w:eastAsia="新細明體"/>
          <w:lang w:eastAsia="zh-TW"/>
        </w:rPr>
        <w:t xml:space="preserve"> </w:t>
      </w:r>
      <w:r w:rsidR="00F15BFD">
        <w:rPr>
          <w:rFonts w:eastAsia="新細明體"/>
          <w:lang w:eastAsia="zh-TW"/>
        </w:rPr>
        <w:t xml:space="preserve">is </w:t>
      </w:r>
      <w:r w:rsidR="005D23E7">
        <w:rPr>
          <w:rFonts w:eastAsia="新細明體"/>
          <w:lang w:eastAsia="zh-TW"/>
        </w:rPr>
        <w:t>work</w:t>
      </w:r>
      <w:r w:rsidR="00F15BFD">
        <w:rPr>
          <w:rFonts w:eastAsia="新細明體"/>
          <w:lang w:eastAsia="zh-TW"/>
        </w:rPr>
        <w:t>ing</w:t>
      </w:r>
      <w:r w:rsidR="005D23E7">
        <w:rPr>
          <w:rFonts w:eastAsia="新細明體"/>
          <w:lang w:eastAsia="zh-TW"/>
        </w:rPr>
        <w:t xml:space="preserve"> </w:t>
      </w:r>
      <w:r w:rsidR="00F15BFD">
        <w:rPr>
          <w:rFonts w:eastAsia="新細明體"/>
          <w:lang w:eastAsia="zh-TW"/>
        </w:rPr>
        <w:t>norma</w:t>
      </w:r>
      <w:r w:rsidR="005D23E7">
        <w:rPr>
          <w:rFonts w:eastAsia="新細明體"/>
          <w:lang w:eastAsia="zh-TW"/>
        </w:rPr>
        <w:t>ll</w:t>
      </w:r>
      <w:r w:rsidR="00F15BFD">
        <w:rPr>
          <w:rFonts w:eastAsia="新細明體"/>
          <w:lang w:eastAsia="zh-TW"/>
        </w:rPr>
        <w:t>y</w:t>
      </w:r>
      <w:r w:rsidR="005D23E7" w:rsidRPr="006F2169">
        <w:rPr>
          <w:rFonts w:eastAsia="新細明體"/>
          <w:lang w:eastAsia="zh-TW"/>
        </w:rPr>
        <w:t>.</w:t>
      </w:r>
      <w:r w:rsidR="005D23E7">
        <w:rPr>
          <w:rFonts w:eastAsia="新細明體"/>
          <w:lang w:eastAsia="zh-TW"/>
        </w:rPr>
        <w:t xml:space="preserve"> </w:t>
      </w:r>
      <w:r w:rsidRPr="00307E85">
        <w:rPr>
          <w:rFonts w:eastAsia="新細明體"/>
          <w:lang w:eastAsia="zh-TW"/>
        </w:rPr>
        <w:t>The parent process handles data transmission and detects whether the connection is lost. The heartbeat mechanism monitors the</w:t>
      </w:r>
      <w:r w:rsidRPr="002704AC">
        <w:rPr>
          <w:rFonts w:eastAsia="新細明體"/>
          <w:lang w:eastAsia="zh-TW"/>
        </w:rPr>
        <w:t xml:space="preserve"> </w:t>
      </w:r>
      <w:r w:rsidR="002D3294" w:rsidRPr="002704AC">
        <w:rPr>
          <w:rFonts w:eastAsia="新細明體"/>
          <w:lang w:eastAsia="zh-TW"/>
        </w:rPr>
        <w:t>link</w:t>
      </w:r>
      <w:r w:rsidR="00846287" w:rsidRPr="002704AC">
        <w:rPr>
          <w:rFonts w:eastAsia="新細明體"/>
          <w:lang w:eastAsia="zh-TW"/>
        </w:rPr>
        <w:t xml:space="preserve"> between the primary and redundant systems</w:t>
      </w:r>
      <w:r w:rsidRPr="002704AC">
        <w:rPr>
          <w:rFonts w:eastAsia="新細明體"/>
          <w:lang w:eastAsia="zh-TW"/>
        </w:rPr>
        <w:t xml:space="preserve">. If the </w:t>
      </w:r>
      <w:r w:rsidR="00846287" w:rsidRPr="002704AC">
        <w:rPr>
          <w:rFonts w:eastAsia="新細明體"/>
          <w:lang w:eastAsia="zh-TW"/>
        </w:rPr>
        <w:t xml:space="preserve">connection to the </w:t>
      </w:r>
      <w:r w:rsidRPr="002704AC">
        <w:rPr>
          <w:rFonts w:eastAsia="新細明體"/>
          <w:lang w:eastAsia="zh-TW"/>
        </w:rPr>
        <w:t xml:space="preserve">redundant </w:t>
      </w:r>
      <w:r w:rsidR="00846287" w:rsidRPr="002704AC">
        <w:rPr>
          <w:rFonts w:eastAsia="新細明體"/>
          <w:lang w:eastAsia="zh-TW"/>
        </w:rPr>
        <w:t xml:space="preserve">system </w:t>
      </w:r>
      <w:r w:rsidRPr="002704AC">
        <w:rPr>
          <w:rFonts w:eastAsia="新細明體"/>
          <w:lang w:eastAsia="zh-TW"/>
        </w:rPr>
        <w:t xml:space="preserve">is </w:t>
      </w:r>
      <w:r w:rsidRPr="00307E85">
        <w:rPr>
          <w:rFonts w:eastAsia="新細明體"/>
          <w:lang w:eastAsia="zh-TW"/>
        </w:rPr>
        <w:t>lost, the primary system will close the connection and periodically try to reconnect to the redundant system. The left part of Figure</w:t>
      </w:r>
      <w:r w:rsidR="00846287">
        <w:rPr>
          <w:rFonts w:eastAsia="新細明體"/>
          <w:lang w:eastAsia="zh-TW"/>
        </w:rPr>
        <w:t> </w:t>
      </w:r>
      <w:r w:rsidR="00DE1604">
        <w:rPr>
          <w:rFonts w:eastAsia="新細明體"/>
          <w:lang w:eastAsia="zh-TW"/>
        </w:rPr>
        <w:t>5</w:t>
      </w:r>
      <w:r w:rsidRPr="00307E85">
        <w:rPr>
          <w:rFonts w:eastAsia="新細明體"/>
          <w:lang w:eastAsia="zh-TW"/>
        </w:rPr>
        <w:t xml:space="preserve"> shows the execution flow of the primary system.</w:t>
      </w:r>
      <w:r w:rsidR="000519E4">
        <w:rPr>
          <w:rFonts w:hint="eastAsia"/>
          <w:lang w:eastAsia="zh-TW"/>
        </w:rPr>
        <w:t xml:space="preserve"> </w:t>
      </w:r>
      <w:r w:rsidRPr="00DE1604">
        <w:rPr>
          <w:rFonts w:eastAsia="新細明體"/>
          <w:lang w:eastAsia="zh-TW"/>
        </w:rPr>
        <w:t xml:space="preserve">For failure detection, the redundant system acts as a monitor, periodically sending a heartbeat signal to the primary system to check whether it is working normally. When the primary system receives a signal, it replies to the redundant system. If the redundant system does not receive a message </w:t>
      </w:r>
      <w:r w:rsidR="00846287">
        <w:rPr>
          <w:rFonts w:eastAsia="新細明體"/>
          <w:lang w:eastAsia="zh-TW"/>
        </w:rPr>
        <w:t>within</w:t>
      </w:r>
      <w:r w:rsidR="00846287" w:rsidRPr="00DE1604">
        <w:rPr>
          <w:rFonts w:eastAsia="新細明體"/>
          <w:lang w:eastAsia="zh-TW"/>
        </w:rPr>
        <w:t xml:space="preserve"> </w:t>
      </w:r>
      <w:r w:rsidRPr="00DE1604">
        <w:rPr>
          <w:rFonts w:eastAsia="新細明體"/>
          <w:lang w:eastAsia="zh-TW"/>
        </w:rPr>
        <w:t xml:space="preserve">a </w:t>
      </w:r>
      <w:r w:rsidR="00846287">
        <w:rPr>
          <w:rFonts w:eastAsia="新細明體"/>
          <w:lang w:eastAsia="zh-TW"/>
        </w:rPr>
        <w:t xml:space="preserve">certain </w:t>
      </w:r>
      <w:r w:rsidRPr="00DE1604">
        <w:rPr>
          <w:rFonts w:eastAsia="新細明體"/>
          <w:lang w:eastAsia="zh-TW"/>
        </w:rPr>
        <w:t xml:space="preserve">period of time, the primary system is </w:t>
      </w:r>
      <w:r w:rsidR="00846287">
        <w:rPr>
          <w:rFonts w:eastAsia="新細明體"/>
          <w:lang w:eastAsia="zh-TW"/>
        </w:rPr>
        <w:t>as</w:t>
      </w:r>
      <w:r w:rsidRPr="00DE1604">
        <w:rPr>
          <w:rFonts w:eastAsia="新細明體"/>
          <w:lang w:eastAsia="zh-TW"/>
        </w:rPr>
        <w:t>su</w:t>
      </w:r>
      <w:r w:rsidR="00846287">
        <w:rPr>
          <w:rFonts w:eastAsia="新細明體"/>
          <w:lang w:eastAsia="zh-TW"/>
        </w:rPr>
        <w:t>m</w:t>
      </w:r>
      <w:r w:rsidRPr="00DE1604">
        <w:rPr>
          <w:rFonts w:eastAsia="新細明體"/>
          <w:lang w:eastAsia="zh-TW"/>
        </w:rPr>
        <w:t>ed to have failed</w:t>
      </w:r>
      <w:r w:rsidR="002D3294">
        <w:rPr>
          <w:rFonts w:eastAsia="新細明體"/>
          <w:lang w:eastAsia="zh-TW"/>
        </w:rPr>
        <w:t>,</w:t>
      </w:r>
      <w:r w:rsidRPr="00DE1604">
        <w:rPr>
          <w:rFonts w:eastAsia="新細明體"/>
          <w:lang w:eastAsia="zh-TW"/>
        </w:rPr>
        <w:t xml:space="preserve"> and the recovery process is launched.</w:t>
      </w:r>
    </w:p>
    <w:p w14:paraId="4B0F120E" w14:textId="2D331863" w:rsidR="00683E03" w:rsidRDefault="00683E03" w:rsidP="000519E4">
      <w:pPr>
        <w:spacing w:line="276" w:lineRule="auto"/>
        <w:ind w:firstLineChars="100" w:firstLine="200"/>
        <w:jc w:val="both"/>
        <w:rPr>
          <w:rFonts w:eastAsia="新細明體"/>
          <w:lang w:eastAsia="zh-TW"/>
        </w:rPr>
      </w:pPr>
      <w:r w:rsidRPr="00DE1604">
        <w:rPr>
          <w:rFonts w:eastAsia="新細明體"/>
          <w:lang w:eastAsia="zh-TW"/>
        </w:rPr>
        <w:t xml:space="preserve">For failure recovery, the </w:t>
      </w:r>
      <w:r w:rsidR="00407D42" w:rsidRPr="00DE1604">
        <w:rPr>
          <w:rFonts w:eastAsia="新細明體"/>
          <w:lang w:eastAsia="zh-TW"/>
        </w:rPr>
        <w:t xml:space="preserve">Raspberry Pi </w:t>
      </w:r>
      <w:r w:rsidRPr="00DE1604">
        <w:rPr>
          <w:rFonts w:eastAsia="新細明體"/>
          <w:lang w:eastAsia="zh-TW"/>
        </w:rPr>
        <w:t xml:space="preserve">watchdog </w:t>
      </w:r>
      <w:r w:rsidR="009B0DEF" w:rsidRPr="009B0DEF">
        <w:rPr>
          <w:rFonts w:eastAsia="新細明體"/>
          <w:lang w:eastAsia="zh-TW"/>
        </w:rPr>
        <w:t xml:space="preserve">function </w:t>
      </w:r>
      <w:r w:rsidRPr="00DE1604">
        <w:rPr>
          <w:rFonts w:eastAsia="新細明體"/>
          <w:lang w:eastAsia="zh-TW"/>
        </w:rPr>
        <w:t xml:space="preserve">is used </w:t>
      </w:r>
      <w:r w:rsidR="00407D42">
        <w:rPr>
          <w:rFonts w:eastAsia="新細明體"/>
          <w:lang w:eastAsia="zh-TW"/>
        </w:rPr>
        <w:t xml:space="preserve">to </w:t>
      </w:r>
      <w:r w:rsidRPr="00DE1604">
        <w:rPr>
          <w:rFonts w:eastAsia="新細明體"/>
          <w:lang w:eastAsia="zh-TW"/>
        </w:rPr>
        <w:t>automatically reboot the system after crashing.</w:t>
      </w:r>
      <w:r w:rsidR="008C3A34">
        <w:rPr>
          <w:rFonts w:eastAsia="新細明體"/>
          <w:lang w:eastAsia="zh-TW"/>
        </w:rPr>
        <w:t xml:space="preserve"> </w:t>
      </w:r>
      <w:r w:rsidR="008C3A34">
        <w:rPr>
          <w:rFonts w:eastAsia="新細明體" w:hint="eastAsia"/>
          <w:lang w:eastAsia="zh-TW"/>
        </w:rPr>
        <w:t>Th</w:t>
      </w:r>
      <w:r w:rsidR="008C3A34">
        <w:rPr>
          <w:rFonts w:eastAsia="新細明體"/>
          <w:lang w:eastAsia="zh-TW"/>
        </w:rPr>
        <w:t xml:space="preserve">e watchdog kernel module can be enabled and properly configured to </w:t>
      </w:r>
      <w:r w:rsidR="00282EA2">
        <w:rPr>
          <w:rFonts w:eastAsia="新細明體"/>
          <w:lang w:eastAsia="zh-TW"/>
        </w:rPr>
        <w:t xml:space="preserve">automatically </w:t>
      </w:r>
      <w:r w:rsidR="008C3A34">
        <w:rPr>
          <w:rFonts w:eastAsia="新細明體"/>
          <w:lang w:eastAsia="zh-TW"/>
        </w:rPr>
        <w:t>re-establish the connection with the redundant system.</w:t>
      </w:r>
      <w:r w:rsidR="008C3A34">
        <w:rPr>
          <w:rFonts w:eastAsia="新細明體" w:hint="eastAsia"/>
          <w:lang w:eastAsia="zh-TW"/>
        </w:rPr>
        <w:t xml:space="preserve"> </w:t>
      </w:r>
      <w:r w:rsidRPr="00DE1604">
        <w:rPr>
          <w:rFonts w:eastAsia="新細明體"/>
          <w:lang w:eastAsia="zh-TW"/>
        </w:rPr>
        <w:t>After successfully connecting,</w:t>
      </w:r>
      <w:r w:rsidR="000519E4">
        <w:rPr>
          <w:rFonts w:eastAsia="新細明體"/>
          <w:lang w:eastAsia="zh-TW"/>
        </w:rPr>
        <w:t xml:space="preserve"> the primary system will switch its role </w:t>
      </w:r>
      <w:r w:rsidR="00407D42">
        <w:rPr>
          <w:rFonts w:eastAsia="新細明體"/>
          <w:lang w:eastAsia="zh-TW"/>
        </w:rPr>
        <w:t xml:space="preserve">to being </w:t>
      </w:r>
      <w:r w:rsidR="000519E4">
        <w:rPr>
          <w:rFonts w:eastAsia="新細明體"/>
          <w:lang w:eastAsia="zh-TW"/>
        </w:rPr>
        <w:t xml:space="preserve">a monitor while the redundant system executes the target program. </w:t>
      </w:r>
    </w:p>
    <w:p w14:paraId="1C348372" w14:textId="77777777" w:rsidR="006F2169" w:rsidRPr="00113F26" w:rsidRDefault="006F2169" w:rsidP="006F2169">
      <w:pPr>
        <w:pStyle w:val="3"/>
        <w:jc w:val="both"/>
        <w:rPr>
          <w:rStyle w:val="20"/>
          <w:rFonts w:ascii="Times" w:hAnsi="Times" w:cs="Verdana"/>
          <w:i/>
          <w:color w:val="000000"/>
        </w:rPr>
      </w:pPr>
      <w:r>
        <w:rPr>
          <w:rStyle w:val="20"/>
          <w:i/>
        </w:rPr>
        <w:t>R</w:t>
      </w:r>
      <w:r w:rsidR="005D23E7">
        <w:rPr>
          <w:rStyle w:val="20"/>
          <w:i/>
        </w:rPr>
        <w:t>ole</w:t>
      </w:r>
      <w:r w:rsidR="00882144">
        <w:rPr>
          <w:rStyle w:val="20"/>
          <w:i/>
        </w:rPr>
        <w:t xml:space="preserve"> </w:t>
      </w:r>
      <w:r w:rsidR="005D23E7">
        <w:rPr>
          <w:rStyle w:val="20"/>
          <w:i/>
        </w:rPr>
        <w:t>exchange</w:t>
      </w:r>
    </w:p>
    <w:p w14:paraId="0694D25E" w14:textId="1D2D1065" w:rsidR="00E35D4A" w:rsidRDefault="00277EEE" w:rsidP="007A1513">
      <w:pPr>
        <w:spacing w:line="276" w:lineRule="auto"/>
        <w:ind w:firstLineChars="100" w:firstLine="200"/>
        <w:jc w:val="both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 xml:space="preserve">In order to realize the role exchange, a system needs to know its status. </w:t>
      </w:r>
      <w:r w:rsidR="00882144">
        <w:rPr>
          <w:rFonts w:eastAsia="新細明體"/>
          <w:lang w:eastAsia="zh-TW"/>
        </w:rPr>
        <w:t xml:space="preserve">It is </w:t>
      </w:r>
      <w:r w:rsidR="00282EA2">
        <w:rPr>
          <w:rFonts w:eastAsia="新細明體"/>
          <w:lang w:eastAsia="zh-TW"/>
        </w:rPr>
        <w:t>difficult</w:t>
      </w:r>
      <w:r w:rsidR="00882144">
        <w:rPr>
          <w:rFonts w:eastAsia="新細明體"/>
          <w:lang w:eastAsia="zh-TW"/>
        </w:rPr>
        <w:t xml:space="preserve"> </w:t>
      </w:r>
      <w:r w:rsidR="00407D42">
        <w:rPr>
          <w:rFonts w:eastAsia="新細明體"/>
          <w:lang w:eastAsia="zh-TW"/>
        </w:rPr>
        <w:t xml:space="preserve">for </w:t>
      </w:r>
      <w:r w:rsidR="00882144">
        <w:rPr>
          <w:rFonts w:eastAsia="新細明體"/>
          <w:lang w:eastAsia="zh-TW"/>
        </w:rPr>
        <w:t xml:space="preserve">a system itself </w:t>
      </w:r>
      <w:r w:rsidR="00407D42">
        <w:rPr>
          <w:rFonts w:eastAsia="新細明體"/>
          <w:lang w:eastAsia="zh-TW"/>
        </w:rPr>
        <w:t xml:space="preserve">to </w:t>
      </w:r>
      <w:r>
        <w:rPr>
          <w:rFonts w:eastAsia="新細明體"/>
          <w:lang w:eastAsia="zh-TW"/>
        </w:rPr>
        <w:t>identif</w:t>
      </w:r>
      <w:r w:rsidR="00407D42">
        <w:rPr>
          <w:rFonts w:eastAsia="新細明體"/>
          <w:lang w:eastAsia="zh-TW"/>
        </w:rPr>
        <w:t>y</w:t>
      </w:r>
      <w:r>
        <w:rPr>
          <w:rFonts w:eastAsia="新細明體"/>
          <w:lang w:eastAsia="zh-TW"/>
        </w:rPr>
        <w:t xml:space="preserve"> </w:t>
      </w:r>
      <w:r w:rsidR="00407D42">
        <w:rPr>
          <w:rFonts w:eastAsia="新細明體"/>
          <w:lang w:eastAsia="zh-TW"/>
        </w:rPr>
        <w:t xml:space="preserve">that </w:t>
      </w:r>
      <w:r>
        <w:rPr>
          <w:rFonts w:eastAsia="新細明體"/>
          <w:lang w:eastAsia="zh-TW"/>
        </w:rPr>
        <w:t xml:space="preserve">it is rebooting for the first time or rebooting after </w:t>
      </w:r>
      <w:r w:rsidR="007A4743">
        <w:rPr>
          <w:rFonts w:eastAsia="新細明體"/>
          <w:lang w:eastAsia="zh-TW"/>
        </w:rPr>
        <w:t xml:space="preserve">a </w:t>
      </w:r>
      <w:r>
        <w:rPr>
          <w:rFonts w:eastAsia="新細明體"/>
          <w:lang w:eastAsia="zh-TW"/>
        </w:rPr>
        <w:t>crash</w:t>
      </w:r>
      <w:r w:rsidR="00462392">
        <w:rPr>
          <w:rFonts w:eastAsia="新細明體"/>
          <w:lang w:eastAsia="zh-TW"/>
        </w:rPr>
        <w:t xml:space="preserve">, </w:t>
      </w:r>
      <w:r w:rsidR="003D085E">
        <w:rPr>
          <w:rFonts w:eastAsia="新細明體"/>
          <w:lang w:eastAsia="zh-TW"/>
        </w:rPr>
        <w:t xml:space="preserve">whereas </w:t>
      </w:r>
      <w:r w:rsidR="00462392">
        <w:rPr>
          <w:rFonts w:eastAsia="新細明體"/>
          <w:lang w:eastAsia="zh-TW"/>
        </w:rPr>
        <w:t xml:space="preserve">the other system can easily observe this issue. </w:t>
      </w:r>
      <w:r w:rsidR="00177DD0">
        <w:rPr>
          <w:rFonts w:eastAsia="新細明體"/>
          <w:lang w:eastAsia="zh-TW"/>
        </w:rPr>
        <w:t>Accordingly, f</w:t>
      </w:r>
      <w:r w:rsidR="00462392">
        <w:rPr>
          <w:rFonts w:eastAsia="新細明體"/>
          <w:lang w:eastAsia="zh-TW"/>
        </w:rPr>
        <w:t xml:space="preserve">or each system, two </w:t>
      </w:r>
      <w:r w:rsidR="000C0C2C">
        <w:rPr>
          <w:rFonts w:eastAsia="新細明體"/>
          <w:lang w:eastAsia="zh-TW"/>
        </w:rPr>
        <w:t>NC (number of crash</w:t>
      </w:r>
      <w:r w:rsidR="00407D42">
        <w:rPr>
          <w:rFonts w:eastAsia="新細明體"/>
          <w:lang w:eastAsia="zh-TW"/>
        </w:rPr>
        <w:t>es</w:t>
      </w:r>
      <w:r w:rsidR="000C0C2C">
        <w:rPr>
          <w:rFonts w:eastAsia="新細明體"/>
          <w:lang w:eastAsia="zh-TW"/>
        </w:rPr>
        <w:t xml:space="preserve">) </w:t>
      </w:r>
      <w:r w:rsidR="00462392">
        <w:rPr>
          <w:rFonts w:eastAsia="新細明體"/>
          <w:lang w:eastAsia="zh-TW"/>
        </w:rPr>
        <w:t>variables are used to identify its status and role</w:t>
      </w:r>
      <w:r w:rsidR="00407D42">
        <w:rPr>
          <w:rFonts w:eastAsia="新細明體"/>
          <w:lang w:eastAsia="zh-TW"/>
        </w:rPr>
        <w:t>: o</w:t>
      </w:r>
      <w:r w:rsidR="00BF2679">
        <w:rPr>
          <w:rFonts w:eastAsia="新細明體"/>
          <w:lang w:eastAsia="zh-TW"/>
        </w:rPr>
        <w:t xml:space="preserve">ne is </w:t>
      </w:r>
      <w:r w:rsidR="00177DD0">
        <w:rPr>
          <w:rFonts w:eastAsia="新細明體"/>
          <w:lang w:eastAsia="zh-TW"/>
        </w:rPr>
        <w:t>from self</w:t>
      </w:r>
      <w:r w:rsidR="007A4743">
        <w:rPr>
          <w:rFonts w:eastAsia="新細明體"/>
          <w:lang w:eastAsia="zh-TW"/>
        </w:rPr>
        <w:t>-</w:t>
      </w:r>
      <w:r w:rsidR="00BF2679">
        <w:rPr>
          <w:rFonts w:eastAsia="新細明體"/>
          <w:lang w:eastAsia="zh-TW"/>
        </w:rPr>
        <w:t>observ</w:t>
      </w:r>
      <w:r w:rsidR="00177DD0">
        <w:rPr>
          <w:rFonts w:eastAsia="新細明體"/>
          <w:lang w:eastAsia="zh-TW"/>
        </w:rPr>
        <w:t>ation</w:t>
      </w:r>
      <w:r w:rsidR="00407D42">
        <w:rPr>
          <w:rFonts w:eastAsia="新細明體"/>
          <w:lang w:eastAsia="zh-TW"/>
        </w:rPr>
        <w:t xml:space="preserve"> and</w:t>
      </w:r>
      <w:r w:rsidR="00BF2679">
        <w:rPr>
          <w:rFonts w:eastAsia="新細明體"/>
          <w:lang w:eastAsia="zh-TW"/>
        </w:rPr>
        <w:t xml:space="preserve"> </w:t>
      </w:r>
      <w:r w:rsidR="00407D42">
        <w:rPr>
          <w:rFonts w:eastAsia="新細明體"/>
          <w:lang w:eastAsia="zh-TW"/>
        </w:rPr>
        <w:t>t</w:t>
      </w:r>
      <w:r w:rsidR="00BF2679">
        <w:rPr>
          <w:rFonts w:eastAsia="新細明體"/>
          <w:lang w:eastAsia="zh-TW"/>
        </w:rPr>
        <w:t xml:space="preserve">he other is obtained from the other system. </w:t>
      </w:r>
      <w:r w:rsidR="003D085E">
        <w:rPr>
          <w:rFonts w:eastAsia="新細明體"/>
          <w:lang w:eastAsia="zh-TW"/>
        </w:rPr>
        <w:t>V</w:t>
      </w:r>
      <w:r w:rsidR="0097053A">
        <w:rPr>
          <w:rFonts w:eastAsia="新細明體"/>
          <w:lang w:eastAsia="zh-TW"/>
        </w:rPr>
        <w:t xml:space="preserve">ariable </w:t>
      </w:r>
      <w:r w:rsidR="0097053A" w:rsidRPr="0097053A">
        <w:rPr>
          <w:rFonts w:ascii="Courier New" w:eastAsia="新細明體" w:hAnsi="Courier New" w:cs="Courier New"/>
          <w:lang w:eastAsia="zh-TW"/>
        </w:rPr>
        <w:t>NC</w:t>
      </w:r>
      <w:r w:rsidR="0097053A" w:rsidRPr="0097053A">
        <w:rPr>
          <w:rFonts w:ascii="Courier New" w:eastAsia="新細明體" w:hAnsi="Courier New" w:cs="Courier New"/>
          <w:vertAlign w:val="subscript"/>
          <w:lang w:eastAsia="zh-TW"/>
        </w:rPr>
        <w:t>X</w:t>
      </w:r>
      <w:r w:rsidR="0097053A" w:rsidRPr="0097053A">
        <w:rPr>
          <w:rFonts w:ascii="Courier New" w:eastAsia="新細明體" w:hAnsi="Courier New" w:cs="Courier New"/>
          <w:lang w:eastAsia="zh-TW"/>
        </w:rPr>
        <w:t>(Y)</w:t>
      </w:r>
      <w:r w:rsidR="0097053A">
        <w:rPr>
          <w:rFonts w:eastAsia="新細明體"/>
          <w:lang w:eastAsia="zh-TW"/>
        </w:rPr>
        <w:t xml:space="preserve"> represents </w:t>
      </w:r>
      <w:r w:rsidR="005E6A65">
        <w:rPr>
          <w:rFonts w:eastAsia="新細明體"/>
          <w:lang w:eastAsia="zh-TW"/>
        </w:rPr>
        <w:t xml:space="preserve">the number of </w:t>
      </w:r>
      <w:r w:rsidR="007A4743">
        <w:rPr>
          <w:rFonts w:eastAsia="新細明體"/>
          <w:lang w:eastAsia="zh-TW"/>
        </w:rPr>
        <w:t xml:space="preserve">the </w:t>
      </w:r>
      <w:r w:rsidR="005E6A65">
        <w:rPr>
          <w:rFonts w:eastAsia="新細明體"/>
          <w:lang w:eastAsia="zh-TW"/>
        </w:rPr>
        <w:t xml:space="preserve">crash of system Y observed by system X. </w:t>
      </w:r>
      <w:r w:rsidR="00462392">
        <w:rPr>
          <w:rFonts w:eastAsia="新細明體"/>
          <w:lang w:eastAsia="zh-TW"/>
        </w:rPr>
        <w:t xml:space="preserve">The example in Figure 6 depicts the algorithm. </w:t>
      </w:r>
      <w:r w:rsidR="007353E3">
        <w:rPr>
          <w:rFonts w:eastAsia="新細明體"/>
          <w:lang w:eastAsia="zh-TW"/>
        </w:rPr>
        <w:t xml:space="preserve">For system A, </w:t>
      </w:r>
      <w:r w:rsidR="007353E3" w:rsidRPr="00B5141F">
        <w:rPr>
          <w:rFonts w:ascii="Courier New" w:eastAsia="新細明體" w:hAnsi="Courier New" w:cs="Courier New"/>
          <w:lang w:eastAsia="zh-TW"/>
        </w:rPr>
        <w:t>NC</w:t>
      </w:r>
      <w:r w:rsidR="007353E3" w:rsidRPr="00B5141F">
        <w:rPr>
          <w:rFonts w:ascii="Courier New" w:eastAsia="新細明體" w:hAnsi="Courier New" w:cs="Courier New"/>
          <w:vertAlign w:val="subscript"/>
          <w:lang w:eastAsia="zh-TW"/>
        </w:rPr>
        <w:t>A</w:t>
      </w:r>
      <w:r w:rsidR="0097053A" w:rsidRPr="00B5141F">
        <w:rPr>
          <w:rFonts w:ascii="Courier New" w:eastAsia="新細明體" w:hAnsi="Courier New" w:cs="Courier New"/>
          <w:lang w:eastAsia="zh-TW"/>
        </w:rPr>
        <w:t>(A)</w:t>
      </w:r>
      <w:r w:rsidR="0097053A">
        <w:rPr>
          <w:rFonts w:eastAsia="新細明體"/>
          <w:lang w:eastAsia="zh-TW"/>
        </w:rPr>
        <w:t xml:space="preserve"> </w:t>
      </w:r>
      <w:r w:rsidR="007353E3">
        <w:rPr>
          <w:rFonts w:eastAsia="新細明體"/>
          <w:lang w:eastAsia="zh-TW"/>
        </w:rPr>
        <w:t xml:space="preserve">is the number of </w:t>
      </w:r>
      <w:r w:rsidR="009F0A94">
        <w:rPr>
          <w:rFonts w:eastAsia="新細明體"/>
          <w:lang w:eastAsia="zh-TW"/>
        </w:rPr>
        <w:t xml:space="preserve">the </w:t>
      </w:r>
      <w:r w:rsidR="007353E3">
        <w:rPr>
          <w:rFonts w:eastAsia="新細明體"/>
          <w:lang w:eastAsia="zh-TW"/>
        </w:rPr>
        <w:t xml:space="preserve">crash of system A, </w:t>
      </w:r>
      <w:r w:rsidR="009F0A94">
        <w:rPr>
          <w:rFonts w:eastAsia="新細明體"/>
          <w:lang w:eastAsia="zh-TW"/>
        </w:rPr>
        <w:t>which</w:t>
      </w:r>
      <w:r w:rsidR="007353E3">
        <w:rPr>
          <w:rFonts w:eastAsia="新細明體"/>
          <w:lang w:eastAsia="zh-TW"/>
        </w:rPr>
        <w:t xml:space="preserve"> is observed by system A</w:t>
      </w:r>
      <w:r w:rsidR="00BF2679">
        <w:rPr>
          <w:rFonts w:eastAsia="新細明體"/>
          <w:lang w:eastAsia="zh-TW"/>
        </w:rPr>
        <w:t xml:space="preserve"> itself</w:t>
      </w:r>
      <w:r w:rsidR="007353E3">
        <w:rPr>
          <w:rFonts w:eastAsia="新細明體"/>
          <w:lang w:eastAsia="zh-TW"/>
        </w:rPr>
        <w:t xml:space="preserve">. </w:t>
      </w:r>
      <w:r w:rsidR="007353E3" w:rsidRPr="00B5141F">
        <w:rPr>
          <w:rFonts w:ascii="Courier New" w:eastAsia="新細明體" w:hAnsi="Courier New" w:cs="Courier New"/>
          <w:lang w:eastAsia="zh-TW"/>
        </w:rPr>
        <w:t>NC</w:t>
      </w:r>
      <w:r w:rsidR="00B5141F" w:rsidRPr="00B5141F">
        <w:rPr>
          <w:rFonts w:ascii="Courier New" w:eastAsia="新細明體" w:hAnsi="Courier New" w:cs="Courier New"/>
          <w:vertAlign w:val="subscript"/>
          <w:lang w:eastAsia="zh-TW"/>
        </w:rPr>
        <w:t>A</w:t>
      </w:r>
      <w:r w:rsidR="00B5141F" w:rsidRPr="00B5141F">
        <w:rPr>
          <w:rFonts w:ascii="Courier New" w:eastAsia="新細明體" w:hAnsi="Courier New" w:cs="Courier New"/>
          <w:lang w:eastAsia="zh-TW"/>
        </w:rPr>
        <w:t>(B)</w:t>
      </w:r>
      <w:r w:rsidR="00B5141F">
        <w:rPr>
          <w:rFonts w:eastAsia="新細明體"/>
          <w:lang w:eastAsia="zh-TW"/>
        </w:rPr>
        <w:t xml:space="preserve"> </w:t>
      </w:r>
      <w:r w:rsidR="007353E3">
        <w:rPr>
          <w:rFonts w:eastAsia="新細明體"/>
          <w:lang w:eastAsia="zh-TW"/>
        </w:rPr>
        <w:t xml:space="preserve">is the number of </w:t>
      </w:r>
      <w:r w:rsidR="009F0A94">
        <w:rPr>
          <w:rFonts w:eastAsia="新細明體"/>
          <w:lang w:eastAsia="zh-TW"/>
        </w:rPr>
        <w:t xml:space="preserve">the </w:t>
      </w:r>
      <w:r w:rsidR="007353E3">
        <w:rPr>
          <w:rFonts w:eastAsia="新細明體"/>
          <w:lang w:eastAsia="zh-TW"/>
        </w:rPr>
        <w:t xml:space="preserve">crash of system </w:t>
      </w:r>
      <w:r w:rsidR="00B5141F">
        <w:rPr>
          <w:rFonts w:eastAsia="新細明體"/>
          <w:lang w:eastAsia="zh-TW"/>
        </w:rPr>
        <w:t>B</w:t>
      </w:r>
      <w:r w:rsidR="007353E3">
        <w:rPr>
          <w:rFonts w:eastAsia="新細明體"/>
          <w:lang w:eastAsia="zh-TW"/>
        </w:rPr>
        <w:t xml:space="preserve">, </w:t>
      </w:r>
      <w:r w:rsidR="009F0A94">
        <w:rPr>
          <w:rFonts w:eastAsia="新細明體"/>
          <w:lang w:eastAsia="zh-TW"/>
        </w:rPr>
        <w:t>which</w:t>
      </w:r>
      <w:r w:rsidR="007353E3">
        <w:rPr>
          <w:rFonts w:eastAsia="新細明體"/>
          <w:lang w:eastAsia="zh-TW"/>
        </w:rPr>
        <w:t xml:space="preserve"> is </w:t>
      </w:r>
      <w:r w:rsidR="00407D42">
        <w:rPr>
          <w:rFonts w:eastAsia="新細明體"/>
          <w:lang w:eastAsia="zh-TW"/>
        </w:rPr>
        <w:t xml:space="preserve">observed </w:t>
      </w:r>
      <w:r w:rsidR="007353E3">
        <w:rPr>
          <w:rFonts w:eastAsia="新細明體"/>
          <w:lang w:eastAsia="zh-TW"/>
        </w:rPr>
        <w:t xml:space="preserve">by system </w:t>
      </w:r>
      <w:r w:rsidR="00B5141F">
        <w:rPr>
          <w:rFonts w:eastAsia="新細明體"/>
          <w:lang w:eastAsia="zh-TW"/>
        </w:rPr>
        <w:t>A</w:t>
      </w:r>
      <w:r w:rsidR="007353E3">
        <w:rPr>
          <w:rFonts w:eastAsia="新細明體"/>
          <w:lang w:eastAsia="zh-TW"/>
        </w:rPr>
        <w:t xml:space="preserve">. </w:t>
      </w:r>
      <w:r w:rsidR="009F0A94">
        <w:rPr>
          <w:rFonts w:eastAsia="新細明體"/>
          <w:lang w:eastAsia="zh-TW"/>
        </w:rPr>
        <w:t>S</w:t>
      </w:r>
      <w:r w:rsidR="007353E3">
        <w:rPr>
          <w:rFonts w:eastAsia="新細明體"/>
          <w:lang w:eastAsia="zh-TW"/>
        </w:rPr>
        <w:t>ystem</w:t>
      </w:r>
      <w:r w:rsidR="00407D42">
        <w:rPr>
          <w:rFonts w:eastAsia="新細明體"/>
          <w:lang w:eastAsia="zh-TW"/>
        </w:rPr>
        <w:t> </w:t>
      </w:r>
      <w:r w:rsidR="007353E3">
        <w:rPr>
          <w:rFonts w:eastAsia="新細明體"/>
          <w:lang w:eastAsia="zh-TW"/>
        </w:rPr>
        <w:t>B also has two variables</w:t>
      </w:r>
      <w:r w:rsidR="00407D42">
        <w:rPr>
          <w:rFonts w:eastAsia="新細明體"/>
          <w:lang w:eastAsia="zh-TW"/>
        </w:rPr>
        <w:t>:</w:t>
      </w:r>
      <w:r w:rsidR="007353E3">
        <w:rPr>
          <w:rFonts w:eastAsia="新細明體"/>
          <w:lang w:eastAsia="zh-TW"/>
        </w:rPr>
        <w:t xml:space="preserve"> </w:t>
      </w:r>
      <w:r w:rsidR="007353E3" w:rsidRPr="00B5141F">
        <w:rPr>
          <w:rFonts w:ascii="Courier New" w:eastAsia="新細明體" w:hAnsi="Courier New" w:cs="Courier New"/>
          <w:lang w:eastAsia="zh-TW"/>
        </w:rPr>
        <w:t>NC</w:t>
      </w:r>
      <w:r w:rsidR="007353E3" w:rsidRPr="00B5141F">
        <w:rPr>
          <w:rFonts w:ascii="Courier New" w:eastAsia="新細明體" w:hAnsi="Courier New" w:cs="Courier New"/>
          <w:vertAlign w:val="subscript"/>
          <w:lang w:eastAsia="zh-TW"/>
        </w:rPr>
        <w:t>B</w:t>
      </w:r>
      <w:r w:rsidR="00B5141F" w:rsidRPr="00B5141F">
        <w:rPr>
          <w:rFonts w:ascii="Courier New" w:eastAsia="新細明體" w:hAnsi="Courier New" w:cs="Courier New"/>
          <w:lang w:eastAsia="zh-TW"/>
        </w:rPr>
        <w:t>(A)</w:t>
      </w:r>
      <w:r w:rsidR="00B5141F">
        <w:rPr>
          <w:rFonts w:eastAsia="新細明體"/>
          <w:lang w:eastAsia="zh-TW"/>
        </w:rPr>
        <w:t xml:space="preserve"> </w:t>
      </w:r>
      <w:r w:rsidR="007353E3">
        <w:rPr>
          <w:rFonts w:eastAsia="新細明體"/>
          <w:lang w:eastAsia="zh-TW"/>
        </w:rPr>
        <w:t xml:space="preserve">and </w:t>
      </w:r>
      <w:r w:rsidR="007353E3" w:rsidRPr="00B5141F">
        <w:rPr>
          <w:rFonts w:ascii="Courier New" w:eastAsia="新細明體" w:hAnsi="Courier New" w:cs="Courier New"/>
          <w:lang w:eastAsia="zh-TW"/>
        </w:rPr>
        <w:t>NC</w:t>
      </w:r>
      <w:r w:rsidR="00B5141F" w:rsidRPr="00B5141F">
        <w:rPr>
          <w:rFonts w:ascii="Courier New" w:eastAsia="新細明體" w:hAnsi="Courier New" w:cs="Courier New"/>
          <w:vertAlign w:val="subscript"/>
          <w:lang w:eastAsia="zh-TW"/>
        </w:rPr>
        <w:t>B</w:t>
      </w:r>
      <w:r w:rsidR="00B5141F" w:rsidRPr="00B5141F">
        <w:rPr>
          <w:rFonts w:ascii="Courier New" w:eastAsia="新細明體" w:hAnsi="Courier New" w:cs="Courier New"/>
          <w:lang w:eastAsia="zh-TW"/>
        </w:rPr>
        <w:t>(B)</w:t>
      </w:r>
      <w:r w:rsidR="00B5141F">
        <w:rPr>
          <w:rFonts w:eastAsia="新細明體"/>
          <w:lang w:eastAsia="zh-TW"/>
        </w:rPr>
        <w:t>.</w:t>
      </w:r>
      <w:r w:rsidR="00981F04">
        <w:rPr>
          <w:rFonts w:eastAsia="新細明體"/>
          <w:lang w:eastAsia="zh-TW"/>
        </w:rPr>
        <w:t xml:space="preserve"> After a system reboot</w:t>
      </w:r>
      <w:r w:rsidR="00407D42">
        <w:rPr>
          <w:rFonts w:eastAsia="新細明體"/>
          <w:lang w:eastAsia="zh-TW"/>
        </w:rPr>
        <w:t>s</w:t>
      </w:r>
      <w:r w:rsidR="00981F04">
        <w:rPr>
          <w:rFonts w:eastAsia="新細明體"/>
          <w:lang w:eastAsia="zh-TW"/>
        </w:rPr>
        <w:t xml:space="preserve">, its </w:t>
      </w:r>
      <w:r w:rsidR="00265C44">
        <w:rPr>
          <w:rFonts w:eastAsia="新細明體"/>
          <w:lang w:eastAsia="zh-TW"/>
        </w:rPr>
        <w:t>NC value</w:t>
      </w:r>
      <w:r w:rsidR="006D7875">
        <w:rPr>
          <w:rFonts w:eastAsia="新細明體"/>
          <w:lang w:eastAsia="zh-TW"/>
        </w:rPr>
        <w:t xml:space="preserve"> </w:t>
      </w:r>
      <w:r w:rsidR="00981F04">
        <w:rPr>
          <w:rFonts w:eastAsia="新細明體"/>
          <w:lang w:eastAsia="zh-TW"/>
        </w:rPr>
        <w:t xml:space="preserve">observed by itself </w:t>
      </w:r>
      <w:r w:rsidR="00407D42">
        <w:rPr>
          <w:rFonts w:eastAsia="新細明體"/>
          <w:lang w:eastAsia="zh-TW"/>
        </w:rPr>
        <w:t>[</w:t>
      </w:r>
      <w:r w:rsidR="00733109">
        <w:rPr>
          <w:rFonts w:eastAsia="新細明體"/>
          <w:lang w:eastAsia="zh-TW"/>
        </w:rPr>
        <w:t xml:space="preserve">i.e., </w:t>
      </w:r>
      <w:r w:rsidR="00733109" w:rsidRPr="00B2332A">
        <w:rPr>
          <w:rFonts w:ascii="Courier New" w:eastAsia="新細明體" w:hAnsi="Courier New" w:cs="Courier New"/>
          <w:lang w:eastAsia="zh-TW"/>
        </w:rPr>
        <w:t>NC</w:t>
      </w:r>
      <w:r w:rsidR="00733109" w:rsidRPr="00B2332A">
        <w:rPr>
          <w:rFonts w:ascii="Courier New" w:eastAsia="新細明體" w:hAnsi="Courier New" w:cs="Courier New"/>
          <w:vertAlign w:val="subscript"/>
          <w:lang w:eastAsia="zh-TW"/>
        </w:rPr>
        <w:t>A</w:t>
      </w:r>
      <w:r w:rsidR="00B2332A" w:rsidRPr="00B2332A">
        <w:rPr>
          <w:rFonts w:ascii="Courier New" w:eastAsia="新細明體" w:hAnsi="Courier New" w:cs="Courier New"/>
          <w:lang w:eastAsia="zh-TW"/>
        </w:rPr>
        <w:t>(A)</w:t>
      </w:r>
      <w:r w:rsidR="00B2332A">
        <w:rPr>
          <w:rFonts w:eastAsia="新細明體"/>
          <w:lang w:eastAsia="zh-TW"/>
        </w:rPr>
        <w:t xml:space="preserve"> </w:t>
      </w:r>
      <w:r w:rsidR="00733109">
        <w:rPr>
          <w:rFonts w:eastAsia="新細明體"/>
          <w:lang w:eastAsia="zh-TW"/>
        </w:rPr>
        <w:t xml:space="preserve">of system A and </w:t>
      </w:r>
      <w:r w:rsidR="00733109" w:rsidRPr="00B2332A">
        <w:rPr>
          <w:rFonts w:ascii="Courier New" w:eastAsia="新細明體" w:hAnsi="Courier New" w:cs="Courier New"/>
          <w:lang w:eastAsia="zh-TW"/>
        </w:rPr>
        <w:t>NC</w:t>
      </w:r>
      <w:r w:rsidR="00733109" w:rsidRPr="00B2332A">
        <w:rPr>
          <w:rFonts w:ascii="Courier New" w:eastAsia="新細明體" w:hAnsi="Courier New" w:cs="Courier New"/>
          <w:vertAlign w:val="subscript"/>
          <w:lang w:eastAsia="zh-TW"/>
        </w:rPr>
        <w:t>B</w:t>
      </w:r>
      <w:r w:rsidR="00B2332A" w:rsidRPr="00B2332A">
        <w:rPr>
          <w:rFonts w:ascii="Courier New" w:eastAsia="新細明體" w:hAnsi="Courier New" w:cs="Courier New"/>
          <w:lang w:eastAsia="zh-TW"/>
        </w:rPr>
        <w:t>(B)</w:t>
      </w:r>
      <w:r w:rsidR="00B2332A">
        <w:rPr>
          <w:rFonts w:eastAsia="新細明體"/>
          <w:lang w:eastAsia="zh-TW"/>
        </w:rPr>
        <w:t xml:space="preserve"> </w:t>
      </w:r>
      <w:r w:rsidR="00733109">
        <w:rPr>
          <w:rFonts w:eastAsia="新細明體"/>
          <w:lang w:eastAsia="zh-TW"/>
        </w:rPr>
        <w:t>of system B</w:t>
      </w:r>
      <w:r w:rsidR="00407D42">
        <w:rPr>
          <w:rFonts w:eastAsia="新細明體"/>
          <w:lang w:eastAsia="zh-TW"/>
        </w:rPr>
        <w:t>]</w:t>
      </w:r>
      <w:r w:rsidR="00733109">
        <w:rPr>
          <w:rFonts w:eastAsia="新細明體"/>
          <w:lang w:eastAsia="zh-TW"/>
        </w:rPr>
        <w:t xml:space="preserve"> </w:t>
      </w:r>
      <w:r w:rsidR="00981F04">
        <w:rPr>
          <w:rFonts w:eastAsia="新細明體"/>
          <w:lang w:eastAsia="zh-TW"/>
        </w:rPr>
        <w:t xml:space="preserve">is reset to </w:t>
      </w:r>
      <w:r w:rsidR="00083680">
        <w:rPr>
          <w:rFonts w:eastAsia="新細明體"/>
          <w:lang w:eastAsia="zh-TW"/>
        </w:rPr>
        <w:t>0</w:t>
      </w:r>
      <w:r w:rsidR="00981F04">
        <w:rPr>
          <w:rFonts w:eastAsia="新細明體"/>
          <w:lang w:eastAsia="zh-TW"/>
        </w:rPr>
        <w:t xml:space="preserve">. </w:t>
      </w:r>
      <w:r w:rsidR="006D7875">
        <w:rPr>
          <w:rFonts w:eastAsia="新細明體"/>
          <w:lang w:eastAsia="zh-TW"/>
        </w:rPr>
        <w:t xml:space="preserve">When reconnecting </w:t>
      </w:r>
      <w:r w:rsidR="00407D42">
        <w:rPr>
          <w:rFonts w:eastAsia="新細明體"/>
          <w:lang w:eastAsia="zh-TW"/>
        </w:rPr>
        <w:t>a</w:t>
      </w:r>
      <w:r w:rsidR="006D7875">
        <w:rPr>
          <w:rFonts w:eastAsia="新細明體"/>
          <w:lang w:eastAsia="zh-TW"/>
        </w:rPr>
        <w:t>f</w:t>
      </w:r>
      <w:r w:rsidR="00407D42">
        <w:rPr>
          <w:rFonts w:eastAsia="新細明體"/>
          <w:lang w:eastAsia="zh-TW"/>
        </w:rPr>
        <w:t>te</w:t>
      </w:r>
      <w:r w:rsidR="006D7875">
        <w:rPr>
          <w:rFonts w:eastAsia="新細明體"/>
          <w:lang w:eastAsia="zh-TW"/>
        </w:rPr>
        <w:t xml:space="preserve">r the crash, the other system will send the correct NC value. </w:t>
      </w:r>
      <w:r w:rsidR="00911DFF" w:rsidRPr="002704AC">
        <w:rPr>
          <w:rFonts w:eastAsia="新細明體"/>
          <w:lang w:eastAsia="zh-TW"/>
        </w:rPr>
        <w:t>Th</w:t>
      </w:r>
      <w:r w:rsidR="00083680" w:rsidRPr="002704AC">
        <w:rPr>
          <w:rFonts w:eastAsia="新細明體"/>
          <w:lang w:eastAsia="zh-TW"/>
        </w:rPr>
        <w:t>is</w:t>
      </w:r>
      <w:r w:rsidR="00911DFF" w:rsidRPr="002704AC">
        <w:rPr>
          <w:rFonts w:eastAsia="新細明體"/>
          <w:lang w:eastAsia="zh-TW"/>
        </w:rPr>
        <w:t xml:space="preserve"> </w:t>
      </w:r>
      <w:r w:rsidR="00083680" w:rsidRPr="002704AC">
        <w:rPr>
          <w:rFonts w:eastAsia="新細明體"/>
          <w:lang w:eastAsia="zh-TW"/>
        </w:rPr>
        <w:t>design means that a</w:t>
      </w:r>
      <w:r w:rsidR="006D7875" w:rsidRPr="002704AC">
        <w:rPr>
          <w:rFonts w:eastAsia="新細明體"/>
          <w:lang w:eastAsia="zh-TW"/>
        </w:rPr>
        <w:t xml:space="preserve"> s</w:t>
      </w:r>
      <w:r w:rsidR="006D7875">
        <w:rPr>
          <w:rFonts w:eastAsia="新細明體"/>
          <w:lang w:eastAsia="zh-TW"/>
        </w:rPr>
        <w:t xml:space="preserve">ystem can use </w:t>
      </w:r>
      <w:r w:rsidR="00407D42">
        <w:rPr>
          <w:rFonts w:eastAsia="新細明體"/>
          <w:lang w:eastAsia="zh-TW"/>
        </w:rPr>
        <w:t xml:space="preserve">the </w:t>
      </w:r>
      <w:r w:rsidR="006D7875">
        <w:rPr>
          <w:rFonts w:eastAsia="新細明體"/>
          <w:lang w:eastAsia="zh-TW"/>
        </w:rPr>
        <w:t>two NC values to identify its status and role.</w:t>
      </w:r>
    </w:p>
    <w:p w14:paraId="0B069872" w14:textId="1F855AD3" w:rsidR="00AB74D9" w:rsidRPr="00265C44" w:rsidRDefault="00561003" w:rsidP="002704AC">
      <w:pPr>
        <w:spacing w:line="276" w:lineRule="auto"/>
        <w:ind w:firstLineChars="100" w:firstLine="200"/>
        <w:jc w:val="both"/>
        <w:rPr>
          <w:rFonts w:eastAsia="新細明體"/>
          <w:lang w:eastAsia="zh-TW"/>
        </w:rPr>
      </w:pPr>
      <w:r w:rsidRPr="002704AC">
        <w:rPr>
          <w:rFonts w:eastAsia="新細明體"/>
          <w:lang w:eastAsia="zh-TW"/>
        </w:rPr>
        <w:t>Figure 6 (I)</w:t>
      </w:r>
      <w:r>
        <w:rPr>
          <w:rFonts w:eastAsia="新細明體"/>
          <w:lang w:eastAsia="zh-TW"/>
        </w:rPr>
        <w:t xml:space="preserve"> shows that system</w:t>
      </w:r>
      <w:r w:rsidR="009F0A94">
        <w:rPr>
          <w:rFonts w:eastAsia="新細明體"/>
          <w:lang w:eastAsia="zh-TW"/>
        </w:rPr>
        <w:t>s</w:t>
      </w:r>
      <w:r>
        <w:rPr>
          <w:rFonts w:eastAsia="新細明體"/>
          <w:lang w:eastAsia="zh-TW"/>
        </w:rPr>
        <w:t xml:space="preserve"> A and B </w:t>
      </w:r>
      <w:r w:rsidR="00CD2780">
        <w:rPr>
          <w:rFonts w:eastAsia="新細明體"/>
          <w:lang w:eastAsia="zh-TW"/>
        </w:rPr>
        <w:t>re</w:t>
      </w:r>
      <w:r>
        <w:rPr>
          <w:rFonts w:eastAsia="新細明體"/>
          <w:lang w:eastAsia="zh-TW"/>
        </w:rPr>
        <w:t>connect after their first reboot</w:t>
      </w:r>
      <w:r w:rsidR="00CD2780">
        <w:rPr>
          <w:rFonts w:eastAsia="新細明體"/>
          <w:lang w:eastAsia="zh-TW"/>
        </w:rPr>
        <w:t>, and they have an</w:t>
      </w:r>
      <w:r>
        <w:rPr>
          <w:rFonts w:eastAsia="新細明體"/>
          <w:lang w:eastAsia="zh-TW"/>
        </w:rPr>
        <w:t xml:space="preserve"> NC</w:t>
      </w:r>
      <w:r w:rsidR="00953616">
        <w:rPr>
          <w:rFonts w:eastAsia="新細明體"/>
          <w:lang w:eastAsia="zh-TW"/>
        </w:rPr>
        <w:t xml:space="preserve"> value</w:t>
      </w:r>
      <w:r>
        <w:rPr>
          <w:rFonts w:eastAsia="新細明體"/>
          <w:lang w:eastAsia="zh-TW"/>
        </w:rPr>
        <w:t xml:space="preserve"> </w:t>
      </w:r>
      <w:r w:rsidR="00CD2780">
        <w:rPr>
          <w:rFonts w:eastAsia="新細明體"/>
          <w:lang w:eastAsia="zh-TW"/>
        </w:rPr>
        <w:t>of</w:t>
      </w:r>
      <w:r>
        <w:rPr>
          <w:rFonts w:eastAsia="新細明體"/>
          <w:lang w:eastAsia="zh-TW"/>
        </w:rPr>
        <w:t xml:space="preserve"> </w:t>
      </w:r>
      <w:r w:rsidR="00CD2780">
        <w:rPr>
          <w:rFonts w:eastAsia="新細明體"/>
          <w:lang w:eastAsia="zh-TW"/>
        </w:rPr>
        <w:t>0</w:t>
      </w:r>
      <w:r>
        <w:rPr>
          <w:rFonts w:eastAsia="新細明體"/>
          <w:lang w:eastAsia="zh-TW"/>
        </w:rPr>
        <w:t xml:space="preserve">. </w:t>
      </w:r>
      <w:r w:rsidR="00C70D4A">
        <w:rPr>
          <w:rFonts w:eastAsia="新細明體"/>
          <w:lang w:eastAsia="zh-TW"/>
        </w:rPr>
        <w:t xml:space="preserve">For system A, its NC value observed by the other system, </w:t>
      </w:r>
      <w:r w:rsidR="00C70D4A" w:rsidRPr="00DE2512">
        <w:rPr>
          <w:rFonts w:ascii="Courier New" w:eastAsia="新細明體" w:hAnsi="Courier New" w:cs="Courier New"/>
          <w:lang w:eastAsia="zh-TW"/>
        </w:rPr>
        <w:t>NC</w:t>
      </w:r>
      <w:r w:rsidR="00C70D4A" w:rsidRPr="00DE2512">
        <w:rPr>
          <w:rFonts w:ascii="Courier New" w:eastAsia="新細明體" w:hAnsi="Courier New" w:cs="Courier New"/>
          <w:vertAlign w:val="subscript"/>
          <w:lang w:eastAsia="zh-TW"/>
        </w:rPr>
        <w:t>B</w:t>
      </w:r>
      <w:r w:rsidR="00C70D4A" w:rsidRPr="00DE2512">
        <w:rPr>
          <w:rFonts w:ascii="Courier New" w:eastAsia="新細明體" w:hAnsi="Courier New" w:cs="Courier New"/>
          <w:lang w:eastAsia="zh-TW"/>
        </w:rPr>
        <w:t>(A</w:t>
      </w:r>
      <w:r w:rsidR="00DE2512" w:rsidRPr="00DE2512">
        <w:rPr>
          <w:rFonts w:ascii="Courier New" w:eastAsia="新細明體" w:hAnsi="Courier New" w:cs="Courier New"/>
          <w:lang w:eastAsia="zh-TW"/>
        </w:rPr>
        <w:t>)</w:t>
      </w:r>
      <w:r w:rsidR="00DE2512">
        <w:rPr>
          <w:rFonts w:eastAsia="新細明體"/>
          <w:lang w:eastAsia="zh-TW"/>
        </w:rPr>
        <w:t>, i</w:t>
      </w:r>
      <w:r w:rsidR="00C70D4A">
        <w:rPr>
          <w:rFonts w:eastAsia="新細明體"/>
          <w:lang w:eastAsia="zh-TW"/>
        </w:rPr>
        <w:t xml:space="preserve">s </w:t>
      </w:r>
      <w:r w:rsidR="00DE2512">
        <w:rPr>
          <w:rFonts w:eastAsia="新細明體" w:hint="eastAsia"/>
          <w:lang w:eastAsia="zh-TW"/>
        </w:rPr>
        <w:t>c</w:t>
      </w:r>
      <w:r w:rsidR="00DE2512">
        <w:rPr>
          <w:rFonts w:eastAsia="新細明體"/>
          <w:lang w:eastAsia="zh-TW"/>
        </w:rPr>
        <w:t xml:space="preserve">ontinuously </w:t>
      </w:r>
      <w:r w:rsidR="00C70D4A">
        <w:rPr>
          <w:rFonts w:eastAsia="新細明體"/>
          <w:lang w:eastAsia="zh-TW"/>
        </w:rPr>
        <w:t>transmitted from system</w:t>
      </w:r>
      <w:r w:rsidR="00083680">
        <w:rPr>
          <w:rFonts w:eastAsia="新細明體"/>
          <w:lang w:eastAsia="zh-TW"/>
        </w:rPr>
        <w:t> </w:t>
      </w:r>
      <w:r w:rsidR="00C70D4A">
        <w:rPr>
          <w:rFonts w:eastAsia="新細明體"/>
          <w:lang w:eastAsia="zh-TW"/>
        </w:rPr>
        <w:t>B.</w:t>
      </w:r>
      <w:r w:rsidR="003A53B9">
        <w:rPr>
          <w:rFonts w:eastAsia="新細明體"/>
          <w:lang w:eastAsia="zh-TW"/>
        </w:rPr>
        <w:t xml:space="preserve"> </w:t>
      </w:r>
      <w:r w:rsidR="00143297">
        <w:rPr>
          <w:rFonts w:eastAsia="新細明體"/>
          <w:lang w:eastAsia="zh-TW"/>
        </w:rPr>
        <w:t>S</w:t>
      </w:r>
      <w:r w:rsidR="003A53B9">
        <w:rPr>
          <w:rFonts w:eastAsia="新細明體"/>
          <w:lang w:eastAsia="zh-TW"/>
        </w:rPr>
        <w:t>ystem</w:t>
      </w:r>
      <w:r w:rsidR="00083680">
        <w:rPr>
          <w:rFonts w:eastAsia="新細明體"/>
          <w:lang w:eastAsia="zh-TW"/>
        </w:rPr>
        <w:t> </w:t>
      </w:r>
      <w:r w:rsidR="003A53B9">
        <w:rPr>
          <w:rFonts w:eastAsia="新細明體"/>
          <w:lang w:eastAsia="zh-TW"/>
        </w:rPr>
        <w:t xml:space="preserve">A continuously </w:t>
      </w:r>
      <w:r w:rsidR="00A60A36">
        <w:rPr>
          <w:rFonts w:eastAsia="新細明體"/>
          <w:lang w:eastAsia="zh-TW"/>
        </w:rPr>
        <w:t>send</w:t>
      </w:r>
      <w:r w:rsidR="003A53B9">
        <w:rPr>
          <w:rFonts w:eastAsia="新細明體"/>
          <w:lang w:eastAsia="zh-TW"/>
        </w:rPr>
        <w:t xml:space="preserve">s </w:t>
      </w:r>
      <w:r w:rsidR="003A53B9" w:rsidRPr="003A53B9">
        <w:rPr>
          <w:rFonts w:ascii="Courier New" w:eastAsia="新細明體" w:hAnsi="Courier New" w:cs="Courier New"/>
          <w:lang w:eastAsia="zh-TW"/>
        </w:rPr>
        <w:t>NC</w:t>
      </w:r>
      <w:r w:rsidR="003A53B9" w:rsidRPr="003A53B9">
        <w:rPr>
          <w:rFonts w:ascii="Courier New" w:eastAsia="新細明體" w:hAnsi="Courier New" w:cs="Courier New"/>
          <w:vertAlign w:val="subscript"/>
          <w:lang w:eastAsia="zh-TW"/>
        </w:rPr>
        <w:t>A</w:t>
      </w:r>
      <w:r w:rsidR="003A53B9" w:rsidRPr="003A53B9">
        <w:rPr>
          <w:rFonts w:ascii="Courier New" w:eastAsia="新細明體" w:hAnsi="Courier New" w:cs="Courier New"/>
          <w:lang w:eastAsia="zh-TW"/>
        </w:rPr>
        <w:t>(B)</w:t>
      </w:r>
      <w:r w:rsidR="003A53B9">
        <w:rPr>
          <w:rFonts w:eastAsia="新細明體"/>
          <w:lang w:eastAsia="zh-TW"/>
        </w:rPr>
        <w:t xml:space="preserve"> to system B.</w:t>
      </w:r>
      <w:r w:rsidR="00C70D4A">
        <w:rPr>
          <w:rFonts w:eastAsia="新細明體"/>
          <w:lang w:eastAsia="zh-TW"/>
        </w:rPr>
        <w:t xml:space="preserve"> </w:t>
      </w:r>
      <w:r w:rsidR="00D16241">
        <w:rPr>
          <w:rFonts w:eastAsia="新細明體"/>
          <w:lang w:eastAsia="zh-TW"/>
        </w:rPr>
        <w:t xml:space="preserve">If system A is down, </w:t>
      </w:r>
      <w:r w:rsidR="008A3295">
        <w:rPr>
          <w:rFonts w:eastAsia="新細明體"/>
          <w:lang w:eastAsia="zh-TW"/>
        </w:rPr>
        <w:t xml:space="preserve">system B can detect </w:t>
      </w:r>
      <w:r w:rsidR="00CD2780">
        <w:rPr>
          <w:rFonts w:eastAsia="新細明體"/>
          <w:lang w:eastAsia="zh-TW"/>
        </w:rPr>
        <w:t>that</w:t>
      </w:r>
      <w:r w:rsidR="00143297">
        <w:rPr>
          <w:rFonts w:eastAsia="新細明體"/>
          <w:lang w:eastAsia="zh-TW"/>
        </w:rPr>
        <w:t>,</w:t>
      </w:r>
      <w:r w:rsidR="008A3295">
        <w:rPr>
          <w:rFonts w:eastAsia="新細明體"/>
          <w:lang w:eastAsia="zh-TW"/>
        </w:rPr>
        <w:t xml:space="preserve"> and </w:t>
      </w:r>
      <w:r w:rsidR="008A3295" w:rsidRPr="00953616">
        <w:rPr>
          <w:rFonts w:ascii="Courier New" w:eastAsia="新細明體" w:hAnsi="Courier New" w:cs="Courier New"/>
          <w:lang w:eastAsia="zh-TW"/>
        </w:rPr>
        <w:t>NC</w:t>
      </w:r>
      <w:r w:rsidR="008A3295" w:rsidRPr="00953616">
        <w:rPr>
          <w:rFonts w:ascii="Courier New" w:eastAsia="新細明體" w:hAnsi="Courier New" w:cs="Courier New"/>
          <w:vertAlign w:val="subscript"/>
          <w:lang w:eastAsia="zh-TW"/>
        </w:rPr>
        <w:t>B</w:t>
      </w:r>
      <w:r w:rsidR="00953616" w:rsidRPr="00953616">
        <w:rPr>
          <w:rFonts w:ascii="Courier New" w:eastAsia="新細明體" w:hAnsi="Courier New" w:cs="Courier New"/>
          <w:lang w:eastAsia="zh-TW"/>
        </w:rPr>
        <w:t>(A)</w:t>
      </w:r>
      <w:r w:rsidR="00953616">
        <w:rPr>
          <w:rFonts w:eastAsia="新細明體"/>
          <w:lang w:eastAsia="zh-TW"/>
        </w:rPr>
        <w:t xml:space="preserve"> </w:t>
      </w:r>
      <w:r w:rsidR="008A3295">
        <w:rPr>
          <w:rFonts w:eastAsia="新細明體"/>
          <w:lang w:eastAsia="zh-TW"/>
        </w:rPr>
        <w:t xml:space="preserve">is </w:t>
      </w:r>
      <w:r w:rsidR="00953616">
        <w:rPr>
          <w:rFonts w:eastAsia="新細明體"/>
          <w:lang w:eastAsia="zh-TW"/>
        </w:rPr>
        <w:t xml:space="preserve">incremented by </w:t>
      </w:r>
      <w:r w:rsidR="00CD2780">
        <w:rPr>
          <w:rFonts w:eastAsia="新細明體"/>
          <w:lang w:eastAsia="zh-TW"/>
        </w:rPr>
        <w:t>1</w:t>
      </w:r>
      <w:r w:rsidR="00DF246C">
        <w:rPr>
          <w:rFonts w:eastAsia="新細明體"/>
          <w:lang w:eastAsia="zh-TW"/>
        </w:rPr>
        <w:t xml:space="preserve"> </w:t>
      </w:r>
      <w:r w:rsidR="00CD2780">
        <w:rPr>
          <w:rFonts w:eastAsia="新細明體"/>
          <w:lang w:eastAsia="zh-TW"/>
        </w:rPr>
        <w:t>[</w:t>
      </w:r>
      <w:r w:rsidR="00DF246C">
        <w:rPr>
          <w:rFonts w:eastAsia="新細明體"/>
          <w:lang w:eastAsia="zh-TW"/>
        </w:rPr>
        <w:t xml:space="preserve">as </w:t>
      </w:r>
      <w:r w:rsidR="00DF246C">
        <w:rPr>
          <w:rFonts w:eastAsia="新細明體"/>
          <w:lang w:eastAsia="zh-TW"/>
        </w:rPr>
        <w:t>shown in Figure 6</w:t>
      </w:r>
      <w:r w:rsidR="00A7276D">
        <w:rPr>
          <w:rFonts w:eastAsia="新細明體"/>
          <w:lang w:eastAsia="zh-TW"/>
        </w:rPr>
        <w:t xml:space="preserve"> </w:t>
      </w:r>
      <w:r w:rsidR="00DF246C">
        <w:rPr>
          <w:rFonts w:eastAsia="新細明體"/>
          <w:lang w:eastAsia="zh-TW"/>
        </w:rPr>
        <w:t>(II)</w:t>
      </w:r>
      <w:r w:rsidR="00CD2780">
        <w:rPr>
          <w:rFonts w:eastAsia="新細明體"/>
          <w:lang w:eastAsia="zh-TW"/>
        </w:rPr>
        <w:t>]</w:t>
      </w:r>
      <w:r w:rsidR="00953616">
        <w:rPr>
          <w:rFonts w:eastAsia="新細明體"/>
          <w:lang w:eastAsia="zh-TW"/>
        </w:rPr>
        <w:t xml:space="preserve">. </w:t>
      </w:r>
      <w:r w:rsidR="00DF246C">
        <w:rPr>
          <w:rFonts w:eastAsia="新細明體"/>
          <w:lang w:eastAsia="zh-TW"/>
        </w:rPr>
        <w:t xml:space="preserve">After system A </w:t>
      </w:r>
      <w:r w:rsidR="00CD2780">
        <w:rPr>
          <w:rFonts w:eastAsia="新細明體"/>
          <w:lang w:eastAsia="zh-TW"/>
        </w:rPr>
        <w:t xml:space="preserve">has </w:t>
      </w:r>
      <w:r w:rsidR="00DF246C">
        <w:rPr>
          <w:rFonts w:eastAsia="新細明體"/>
          <w:lang w:eastAsia="zh-TW"/>
        </w:rPr>
        <w:t>reboot</w:t>
      </w:r>
      <w:r w:rsidR="00CD2780">
        <w:rPr>
          <w:rFonts w:eastAsia="新細明體"/>
          <w:lang w:eastAsia="zh-TW"/>
        </w:rPr>
        <w:t>ed</w:t>
      </w:r>
      <w:r w:rsidR="00DF246C">
        <w:rPr>
          <w:rFonts w:eastAsia="新細明體"/>
          <w:lang w:eastAsia="zh-TW"/>
        </w:rPr>
        <w:t xml:space="preserve"> and rejoin</w:t>
      </w:r>
      <w:r w:rsidR="00CD2780">
        <w:rPr>
          <w:rFonts w:eastAsia="新細明體"/>
          <w:lang w:eastAsia="zh-TW"/>
        </w:rPr>
        <w:t>ed</w:t>
      </w:r>
      <w:r w:rsidR="00DF246C">
        <w:rPr>
          <w:rFonts w:eastAsia="新細明體"/>
          <w:lang w:eastAsia="zh-TW"/>
        </w:rPr>
        <w:t>, it reset</w:t>
      </w:r>
      <w:r w:rsidR="00143297">
        <w:rPr>
          <w:rFonts w:eastAsia="新細明體"/>
          <w:lang w:eastAsia="zh-TW"/>
        </w:rPr>
        <w:t>s</w:t>
      </w:r>
      <w:r w:rsidR="00DF246C">
        <w:rPr>
          <w:rFonts w:eastAsia="新細明體"/>
          <w:lang w:eastAsia="zh-TW"/>
        </w:rPr>
        <w:t xml:space="preserve"> </w:t>
      </w:r>
      <w:r w:rsidR="00DF246C" w:rsidRPr="00B41098">
        <w:rPr>
          <w:rFonts w:ascii="Courier New" w:eastAsia="新細明體" w:hAnsi="Courier New" w:cs="Courier New"/>
          <w:lang w:eastAsia="zh-TW"/>
        </w:rPr>
        <w:t>NC</w:t>
      </w:r>
      <w:r w:rsidR="00DF246C" w:rsidRPr="00B41098">
        <w:rPr>
          <w:rFonts w:ascii="Courier New" w:eastAsia="新細明體" w:hAnsi="Courier New" w:cs="Courier New"/>
          <w:vertAlign w:val="subscript"/>
          <w:lang w:eastAsia="zh-TW"/>
        </w:rPr>
        <w:t>A</w:t>
      </w:r>
      <w:r w:rsidR="00DF246C" w:rsidRPr="00B41098">
        <w:rPr>
          <w:rFonts w:ascii="Courier New" w:eastAsia="新細明體" w:hAnsi="Courier New" w:cs="Courier New"/>
          <w:lang w:eastAsia="zh-TW"/>
        </w:rPr>
        <w:t>(A)</w:t>
      </w:r>
      <w:r w:rsidR="00DF246C">
        <w:rPr>
          <w:rFonts w:eastAsia="新細明體"/>
          <w:lang w:eastAsia="zh-TW"/>
        </w:rPr>
        <w:t xml:space="preserve"> to </w:t>
      </w:r>
      <w:r w:rsidR="00CD2780">
        <w:rPr>
          <w:rFonts w:eastAsia="新細明體"/>
          <w:lang w:eastAsia="zh-TW"/>
        </w:rPr>
        <w:t>0</w:t>
      </w:r>
      <w:r w:rsidR="00DF246C">
        <w:rPr>
          <w:rFonts w:eastAsia="新細明體"/>
          <w:lang w:eastAsia="zh-TW"/>
        </w:rPr>
        <w:t xml:space="preserve"> and get</w:t>
      </w:r>
      <w:r w:rsidR="00143297">
        <w:rPr>
          <w:rFonts w:eastAsia="新細明體"/>
          <w:lang w:eastAsia="zh-TW"/>
        </w:rPr>
        <w:t>s</w:t>
      </w:r>
      <w:r w:rsidR="00DF246C">
        <w:rPr>
          <w:rFonts w:eastAsia="新細明體"/>
          <w:lang w:eastAsia="zh-TW"/>
        </w:rPr>
        <w:t xml:space="preserve"> </w:t>
      </w:r>
      <w:r w:rsidR="00DF246C" w:rsidRPr="00B41098">
        <w:rPr>
          <w:rFonts w:ascii="Courier New" w:eastAsia="新細明體" w:hAnsi="Courier New" w:cs="Courier New"/>
          <w:lang w:eastAsia="zh-TW"/>
        </w:rPr>
        <w:t>NC</w:t>
      </w:r>
      <w:r w:rsidR="00DF246C" w:rsidRPr="00B41098">
        <w:rPr>
          <w:rFonts w:ascii="Courier New" w:eastAsia="新細明體" w:hAnsi="Courier New" w:cs="Courier New"/>
          <w:vertAlign w:val="subscript"/>
          <w:lang w:eastAsia="zh-TW"/>
        </w:rPr>
        <w:t>B</w:t>
      </w:r>
      <w:r w:rsidR="00DF246C" w:rsidRPr="00B41098">
        <w:rPr>
          <w:rFonts w:ascii="Courier New" w:eastAsia="新細明體" w:hAnsi="Courier New" w:cs="Courier New"/>
          <w:lang w:eastAsia="zh-TW"/>
        </w:rPr>
        <w:t>(A)</w:t>
      </w:r>
      <w:r w:rsidR="00DF246C">
        <w:rPr>
          <w:rFonts w:eastAsia="新細明體"/>
          <w:lang w:eastAsia="zh-TW"/>
        </w:rPr>
        <w:t xml:space="preserve"> from system</w:t>
      </w:r>
      <w:r w:rsidR="00083680">
        <w:rPr>
          <w:rFonts w:eastAsia="新細明體"/>
          <w:lang w:eastAsia="zh-TW"/>
        </w:rPr>
        <w:t> </w:t>
      </w:r>
      <w:r w:rsidR="00DF246C">
        <w:rPr>
          <w:rFonts w:eastAsia="新細明體"/>
          <w:lang w:eastAsia="zh-TW"/>
        </w:rPr>
        <w:t>B.</w:t>
      </w:r>
      <w:r w:rsidR="00A7276D">
        <w:rPr>
          <w:rFonts w:eastAsia="新細明體"/>
          <w:lang w:eastAsia="zh-TW"/>
        </w:rPr>
        <w:t xml:space="preserve"> </w:t>
      </w:r>
      <w:r w:rsidR="00B41098" w:rsidRPr="00132C84">
        <w:rPr>
          <w:rFonts w:ascii="Courier New" w:eastAsia="新細明體" w:hAnsi="Courier New" w:cs="Courier New"/>
          <w:lang w:eastAsia="zh-TW"/>
        </w:rPr>
        <w:t>NC</w:t>
      </w:r>
      <w:r w:rsidR="00B41098" w:rsidRPr="00132C84">
        <w:rPr>
          <w:rFonts w:ascii="Courier New" w:eastAsia="新細明體" w:hAnsi="Courier New" w:cs="Courier New"/>
          <w:vertAlign w:val="subscript"/>
          <w:lang w:eastAsia="zh-TW"/>
        </w:rPr>
        <w:t>A</w:t>
      </w:r>
      <w:r w:rsidR="00B41098" w:rsidRPr="00132C84">
        <w:rPr>
          <w:rFonts w:ascii="Courier New" w:eastAsia="新細明體" w:hAnsi="Courier New" w:cs="Courier New"/>
          <w:lang w:eastAsia="zh-TW"/>
        </w:rPr>
        <w:t>(A)</w:t>
      </w:r>
      <w:r w:rsidR="00132C84" w:rsidRPr="00132C84">
        <w:rPr>
          <w:rFonts w:eastAsia="新細明體"/>
          <w:lang w:eastAsia="zh-TW"/>
        </w:rPr>
        <w:t>is</w:t>
      </w:r>
      <w:r w:rsidR="00132C84">
        <w:rPr>
          <w:rFonts w:eastAsia="新細明體"/>
          <w:lang w:eastAsia="zh-TW"/>
        </w:rPr>
        <w:t xml:space="preserve"> </w:t>
      </w:r>
      <w:r w:rsidR="00CD2780">
        <w:rPr>
          <w:rFonts w:eastAsia="新細明體"/>
          <w:lang w:eastAsia="zh-TW"/>
        </w:rPr>
        <w:t xml:space="preserve">0, which </w:t>
      </w:r>
      <w:r w:rsidR="00B41098">
        <w:rPr>
          <w:rFonts w:eastAsia="新細明體"/>
          <w:lang w:eastAsia="zh-TW"/>
        </w:rPr>
        <w:t xml:space="preserve">represents </w:t>
      </w:r>
      <w:r w:rsidR="00CD2780">
        <w:rPr>
          <w:rFonts w:eastAsia="新細明體"/>
          <w:lang w:eastAsia="zh-TW"/>
        </w:rPr>
        <w:t xml:space="preserve">that </w:t>
      </w:r>
      <w:r w:rsidR="00B41098">
        <w:rPr>
          <w:rFonts w:eastAsia="新細明體"/>
          <w:lang w:eastAsia="zh-TW"/>
        </w:rPr>
        <w:t xml:space="preserve">system A </w:t>
      </w:r>
      <w:r w:rsidR="00CD2780">
        <w:rPr>
          <w:rFonts w:eastAsia="新細明體"/>
          <w:lang w:eastAsia="zh-TW"/>
        </w:rPr>
        <w:t xml:space="preserve">has </w:t>
      </w:r>
      <w:r w:rsidR="00B41098">
        <w:rPr>
          <w:rFonts w:eastAsia="新細明體"/>
          <w:lang w:eastAsia="zh-TW"/>
        </w:rPr>
        <w:t xml:space="preserve">just rebooted. </w:t>
      </w:r>
      <w:r w:rsidR="00B41098" w:rsidRPr="00132C84">
        <w:rPr>
          <w:rFonts w:ascii="Courier New" w:eastAsia="新細明體" w:hAnsi="Courier New" w:cs="Courier New"/>
          <w:lang w:eastAsia="zh-TW"/>
        </w:rPr>
        <w:t>NC</w:t>
      </w:r>
      <w:r w:rsidR="00B41098" w:rsidRPr="00132C84">
        <w:rPr>
          <w:rFonts w:ascii="Courier New" w:eastAsia="新細明體" w:hAnsi="Courier New" w:cs="Courier New"/>
          <w:vertAlign w:val="subscript"/>
          <w:lang w:eastAsia="zh-TW"/>
        </w:rPr>
        <w:t>B</w:t>
      </w:r>
      <w:r w:rsidR="00B41098" w:rsidRPr="00132C84">
        <w:rPr>
          <w:rFonts w:ascii="Courier New" w:eastAsia="新細明體" w:hAnsi="Courier New" w:cs="Courier New"/>
          <w:lang w:eastAsia="zh-TW"/>
        </w:rPr>
        <w:t>(A)</w:t>
      </w:r>
      <w:r w:rsidR="00B41098">
        <w:rPr>
          <w:rFonts w:eastAsia="新細明體"/>
          <w:lang w:eastAsia="zh-TW"/>
        </w:rPr>
        <w:t xml:space="preserve"> represents the correct number of </w:t>
      </w:r>
      <w:r w:rsidR="00A60A36">
        <w:rPr>
          <w:rFonts w:eastAsia="新細明體"/>
          <w:lang w:eastAsia="zh-TW"/>
        </w:rPr>
        <w:t xml:space="preserve">the </w:t>
      </w:r>
      <w:r w:rsidR="00B41098">
        <w:rPr>
          <w:rFonts w:eastAsia="新細明體"/>
          <w:lang w:eastAsia="zh-TW"/>
        </w:rPr>
        <w:t>crash of system</w:t>
      </w:r>
      <w:r w:rsidR="00083680">
        <w:rPr>
          <w:rFonts w:eastAsia="新細明體"/>
          <w:lang w:eastAsia="zh-TW"/>
        </w:rPr>
        <w:t> </w:t>
      </w:r>
      <w:r w:rsidR="00B41098">
        <w:rPr>
          <w:rFonts w:eastAsia="新細明體"/>
          <w:lang w:eastAsia="zh-TW"/>
        </w:rPr>
        <w:t xml:space="preserve">A. </w:t>
      </w:r>
      <w:r w:rsidR="00B51D1F">
        <w:rPr>
          <w:rFonts w:eastAsia="新細明體"/>
          <w:lang w:eastAsia="zh-TW"/>
        </w:rPr>
        <w:t xml:space="preserve">According to the two values, </w:t>
      </w:r>
      <w:r w:rsidR="00B51D1F">
        <w:rPr>
          <w:rFonts w:eastAsia="新細明體" w:hint="eastAsia"/>
          <w:lang w:eastAsia="zh-TW"/>
        </w:rPr>
        <w:t>s</w:t>
      </w:r>
      <w:r w:rsidR="00B51D1F">
        <w:rPr>
          <w:rFonts w:eastAsia="新細明體"/>
          <w:lang w:eastAsia="zh-TW"/>
        </w:rPr>
        <w:t xml:space="preserve">ystem </w:t>
      </w:r>
      <w:r w:rsidR="00B51D1F">
        <w:rPr>
          <w:rFonts w:eastAsia="新細明體" w:hint="eastAsia"/>
          <w:lang w:eastAsia="zh-TW"/>
        </w:rPr>
        <w:t>A k</w:t>
      </w:r>
      <w:r w:rsidR="00B51D1F">
        <w:rPr>
          <w:rFonts w:eastAsia="新細明體"/>
          <w:lang w:eastAsia="zh-TW"/>
        </w:rPr>
        <w:t>nows that it has just been restart</w:t>
      </w:r>
      <w:r w:rsidR="00CD2780">
        <w:rPr>
          <w:rFonts w:eastAsia="新細明體"/>
          <w:lang w:eastAsia="zh-TW"/>
        </w:rPr>
        <w:t>ed</w:t>
      </w:r>
      <w:r w:rsidR="00B51D1F">
        <w:rPr>
          <w:rFonts w:eastAsia="新細明體"/>
          <w:lang w:eastAsia="zh-TW"/>
        </w:rPr>
        <w:t xml:space="preserve"> from </w:t>
      </w:r>
      <w:r w:rsidR="00CD2780">
        <w:rPr>
          <w:rFonts w:eastAsia="新細明體"/>
          <w:lang w:eastAsia="zh-TW"/>
        </w:rPr>
        <w:t xml:space="preserve">a </w:t>
      </w:r>
      <w:r w:rsidR="00B51D1F">
        <w:rPr>
          <w:rFonts w:eastAsia="新細明體"/>
          <w:lang w:eastAsia="zh-TW"/>
        </w:rPr>
        <w:t xml:space="preserve">crash and system B </w:t>
      </w:r>
      <w:r w:rsidR="00FF5919">
        <w:rPr>
          <w:rFonts w:eastAsia="新細明體"/>
          <w:lang w:eastAsia="zh-TW"/>
        </w:rPr>
        <w:t>take</w:t>
      </w:r>
      <w:r w:rsidR="00B51D1F">
        <w:rPr>
          <w:rFonts w:eastAsia="新細明體"/>
          <w:lang w:eastAsia="zh-TW"/>
        </w:rPr>
        <w:t xml:space="preserve">s </w:t>
      </w:r>
      <w:r w:rsidR="00A60A36">
        <w:rPr>
          <w:rFonts w:eastAsia="新細明體"/>
          <w:lang w:eastAsia="zh-TW"/>
        </w:rPr>
        <w:t>the</w:t>
      </w:r>
      <w:r w:rsidR="00B51D1F">
        <w:rPr>
          <w:rFonts w:eastAsia="新細明體"/>
          <w:lang w:eastAsia="zh-TW"/>
        </w:rPr>
        <w:t xml:space="preserve"> role of </w:t>
      </w:r>
      <w:r w:rsidR="00FF5919">
        <w:rPr>
          <w:rFonts w:eastAsia="新細明體"/>
          <w:lang w:eastAsia="zh-TW"/>
        </w:rPr>
        <w:t xml:space="preserve">the </w:t>
      </w:r>
      <w:r w:rsidR="00B51D1F">
        <w:rPr>
          <w:rFonts w:eastAsia="新細明體"/>
          <w:lang w:eastAsia="zh-TW"/>
        </w:rPr>
        <w:t>primary</w:t>
      </w:r>
      <w:r w:rsidR="00FF5919">
        <w:rPr>
          <w:rFonts w:eastAsia="新細明體"/>
          <w:lang w:eastAsia="zh-TW"/>
        </w:rPr>
        <w:t xml:space="preserve"> system</w:t>
      </w:r>
      <w:r w:rsidR="00B51D1F">
        <w:rPr>
          <w:rFonts w:eastAsia="新細明體"/>
          <w:lang w:eastAsia="zh-TW"/>
        </w:rPr>
        <w:t xml:space="preserve">. </w:t>
      </w:r>
      <w:r w:rsidR="00A60A36">
        <w:rPr>
          <w:rFonts w:eastAsia="新細明體"/>
          <w:lang w:eastAsia="zh-TW"/>
        </w:rPr>
        <w:t>S</w:t>
      </w:r>
      <w:r w:rsidR="00B51D1F">
        <w:rPr>
          <w:rFonts w:eastAsia="新細明體"/>
          <w:lang w:eastAsia="zh-TW"/>
        </w:rPr>
        <w:t>ystem A change</w:t>
      </w:r>
      <w:r w:rsidR="00132C84">
        <w:rPr>
          <w:rFonts w:eastAsia="新細明體"/>
          <w:lang w:eastAsia="zh-TW"/>
        </w:rPr>
        <w:t>s</w:t>
      </w:r>
      <w:r w:rsidR="00B51D1F">
        <w:rPr>
          <w:rFonts w:eastAsia="新細明體"/>
          <w:lang w:eastAsia="zh-TW"/>
        </w:rPr>
        <w:t xml:space="preserve"> its role to </w:t>
      </w:r>
      <w:r w:rsidR="00CD2780">
        <w:rPr>
          <w:rFonts w:eastAsia="新細明體"/>
          <w:lang w:eastAsia="zh-TW"/>
        </w:rPr>
        <w:t xml:space="preserve">the </w:t>
      </w:r>
      <w:r w:rsidR="00B51D1F">
        <w:rPr>
          <w:rFonts w:eastAsia="新細明體"/>
          <w:lang w:eastAsia="zh-TW"/>
        </w:rPr>
        <w:t>redundan</w:t>
      </w:r>
      <w:r w:rsidR="00CD2780">
        <w:rPr>
          <w:rFonts w:eastAsia="新細明體"/>
          <w:lang w:eastAsia="zh-TW"/>
        </w:rPr>
        <w:t>t system</w:t>
      </w:r>
      <w:r w:rsidR="00B51D1F">
        <w:rPr>
          <w:rFonts w:eastAsia="新細明體"/>
          <w:lang w:eastAsia="zh-TW"/>
        </w:rPr>
        <w:t xml:space="preserve"> </w:t>
      </w:r>
      <w:r w:rsidR="00CD2780">
        <w:rPr>
          <w:rFonts w:eastAsia="新細明體"/>
          <w:lang w:eastAsia="zh-TW"/>
        </w:rPr>
        <w:t>[</w:t>
      </w:r>
      <w:r w:rsidR="00B51D1F">
        <w:rPr>
          <w:rFonts w:eastAsia="新細明體"/>
          <w:lang w:eastAsia="zh-TW"/>
        </w:rPr>
        <w:t>as shown in Figure 6 (III</w:t>
      </w:r>
      <w:r w:rsidR="00B51D1F">
        <w:rPr>
          <w:rFonts w:eastAsia="新細明體" w:hint="eastAsia"/>
          <w:lang w:eastAsia="zh-TW"/>
        </w:rPr>
        <w:t>)</w:t>
      </w:r>
      <w:r w:rsidR="00CD2780">
        <w:rPr>
          <w:rFonts w:eastAsia="新細明體"/>
          <w:lang w:eastAsia="zh-TW"/>
        </w:rPr>
        <w:t>]</w:t>
      </w:r>
      <w:r w:rsidR="00B51D1F">
        <w:rPr>
          <w:rFonts w:eastAsia="新細明體"/>
          <w:lang w:eastAsia="zh-TW"/>
        </w:rPr>
        <w:t>.</w:t>
      </w:r>
      <w:r w:rsidR="00B51D1F">
        <w:rPr>
          <w:rFonts w:eastAsia="新細明體" w:hint="eastAsia"/>
          <w:lang w:eastAsia="zh-TW"/>
        </w:rPr>
        <w:t xml:space="preserve"> </w:t>
      </w:r>
      <w:r w:rsidR="005C6BD5">
        <w:rPr>
          <w:rFonts w:eastAsia="新細明體"/>
          <w:lang w:eastAsia="zh-TW"/>
        </w:rPr>
        <w:t xml:space="preserve">Figure 6 (IV) and </w:t>
      </w:r>
      <w:r w:rsidR="005C6BD5">
        <w:rPr>
          <w:rFonts w:eastAsia="新細明體" w:hint="eastAsia"/>
          <w:lang w:eastAsia="zh-TW"/>
        </w:rPr>
        <w:t>(V) d</w:t>
      </w:r>
      <w:r w:rsidR="005C6BD5">
        <w:rPr>
          <w:rFonts w:eastAsia="新細明體"/>
          <w:lang w:eastAsia="zh-TW"/>
        </w:rPr>
        <w:t xml:space="preserve">epict the situation of </w:t>
      </w:r>
      <w:r w:rsidR="005C6BD5">
        <w:rPr>
          <w:rFonts w:eastAsia="新細明體" w:hint="eastAsia"/>
          <w:lang w:eastAsia="zh-TW"/>
        </w:rPr>
        <w:t>s</w:t>
      </w:r>
      <w:r w:rsidR="005C6BD5">
        <w:rPr>
          <w:rFonts w:eastAsia="新細明體"/>
          <w:lang w:eastAsia="zh-TW"/>
        </w:rPr>
        <w:t xml:space="preserve">ystem B </w:t>
      </w:r>
      <w:r w:rsidR="00CD2780">
        <w:rPr>
          <w:rFonts w:eastAsia="新細明體"/>
          <w:lang w:eastAsia="zh-TW"/>
        </w:rPr>
        <w:t xml:space="preserve">having </w:t>
      </w:r>
      <w:r w:rsidR="005C6BD5">
        <w:rPr>
          <w:rFonts w:eastAsia="新細明體"/>
          <w:lang w:eastAsia="zh-TW"/>
        </w:rPr>
        <w:t>crashed.</w:t>
      </w:r>
      <w:r w:rsidR="00B51D1F">
        <w:rPr>
          <w:rFonts w:eastAsia="新細明體"/>
          <w:lang w:eastAsia="zh-TW"/>
        </w:rPr>
        <w:t xml:space="preserve"> </w:t>
      </w:r>
    </w:p>
    <w:p w14:paraId="171315DF" w14:textId="59FA0E51" w:rsidR="00AB74D9" w:rsidRDefault="004213E2" w:rsidP="00462392">
      <w:pPr>
        <w:spacing w:line="276" w:lineRule="auto"/>
        <w:jc w:val="center"/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drawing>
          <wp:inline distT="0" distB="0" distL="0" distR="0" wp14:anchorId="50B6D45C" wp14:editId="5CFF3862">
            <wp:extent cx="2310150" cy="2105644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799" cy="2152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AD84A" w14:textId="3257B904" w:rsidR="00462392" w:rsidRDefault="00462392" w:rsidP="00462392">
      <w:pPr>
        <w:spacing w:line="200" w:lineRule="atLeast"/>
        <w:jc w:val="center"/>
        <w:rPr>
          <w:sz w:val="18"/>
          <w:szCs w:val="18"/>
          <w:lang w:eastAsia="zh-TW"/>
        </w:rPr>
      </w:pPr>
      <w:r w:rsidRPr="001A1990">
        <w:rPr>
          <w:sz w:val="18"/>
          <w:szCs w:val="18"/>
          <w:lang w:eastAsia="zh-TW"/>
        </w:rPr>
        <w:t xml:space="preserve">Fig. </w:t>
      </w:r>
      <w:r>
        <w:rPr>
          <w:sz w:val="18"/>
          <w:szCs w:val="18"/>
          <w:lang w:eastAsia="zh-TW"/>
        </w:rPr>
        <w:t>6</w:t>
      </w:r>
      <w:r w:rsidRPr="001A1990">
        <w:rPr>
          <w:sz w:val="18"/>
          <w:szCs w:val="18"/>
          <w:lang w:eastAsia="zh-TW"/>
        </w:rPr>
        <w:t xml:space="preserve">: </w:t>
      </w:r>
      <w:r>
        <w:rPr>
          <w:sz w:val="18"/>
          <w:szCs w:val="18"/>
          <w:lang w:eastAsia="zh-TW"/>
        </w:rPr>
        <w:t>Example of role exchange</w:t>
      </w:r>
      <w:r w:rsidRPr="001A1990">
        <w:rPr>
          <w:sz w:val="18"/>
          <w:szCs w:val="18"/>
          <w:lang w:eastAsia="zh-TW"/>
        </w:rPr>
        <w:t>.</w:t>
      </w:r>
    </w:p>
    <w:p w14:paraId="36886547" w14:textId="77777777" w:rsidR="00BC313F" w:rsidRDefault="00BC313F" w:rsidP="00BC313F">
      <w:pPr>
        <w:pStyle w:val="2"/>
      </w:pPr>
      <w:r>
        <w:t>Dependable Storage</w:t>
      </w:r>
    </w:p>
    <w:p w14:paraId="29A218D4" w14:textId="6C183889" w:rsidR="00BC313F" w:rsidRPr="00BC313F" w:rsidRDefault="00BC313F" w:rsidP="00BC313F">
      <w:pPr>
        <w:pStyle w:val="af2"/>
        <w:spacing w:line="276" w:lineRule="auto"/>
        <w:ind w:leftChars="40" w:left="80" w:firstLineChars="200" w:firstLine="400"/>
        <w:jc w:val="both"/>
      </w:pPr>
      <w:r w:rsidRPr="00925C3C">
        <w:rPr>
          <w:rFonts w:hint="eastAsia"/>
        </w:rPr>
        <w:t>GlusterFS is a</w:t>
      </w:r>
      <w:r>
        <w:t xml:space="preserve"> scalable,</w:t>
      </w:r>
      <w:r w:rsidRPr="00925C3C">
        <w:rPr>
          <w:rFonts w:hint="eastAsia"/>
        </w:rPr>
        <w:t xml:space="preserve"> open</w:t>
      </w:r>
      <w:r w:rsidR="003C45E1">
        <w:t>-</w:t>
      </w:r>
      <w:r w:rsidRPr="00925C3C">
        <w:rPr>
          <w:rFonts w:hint="eastAsia"/>
        </w:rPr>
        <w:t>sou</w:t>
      </w:r>
      <w:r w:rsidRPr="00925C3C">
        <w:t>rce distributed file</w:t>
      </w:r>
      <w:r w:rsidR="00CD2780">
        <w:t xml:space="preserve"> </w:t>
      </w:r>
      <w:r w:rsidRPr="00925C3C">
        <w:t>system</w:t>
      </w:r>
      <w:r w:rsidR="00CD2780">
        <w:t xml:space="preserve"> that ha</w:t>
      </w:r>
      <w:r w:rsidRPr="00925C3C">
        <w:t xml:space="preserve">s </w:t>
      </w:r>
      <w:r w:rsidR="00CD2780">
        <w:t xml:space="preserve">the </w:t>
      </w:r>
      <w:r w:rsidRPr="00925C3C">
        <w:t xml:space="preserve">advantages </w:t>
      </w:r>
      <w:r w:rsidR="00CD2780">
        <w:t xml:space="preserve">of being </w:t>
      </w:r>
      <w:r w:rsidRPr="00925C3C">
        <w:t xml:space="preserve">easy to </w:t>
      </w:r>
      <w:r>
        <w:t>use</w:t>
      </w:r>
      <w:r w:rsidRPr="00925C3C">
        <w:rPr>
          <w:rFonts w:hint="eastAsia"/>
        </w:rPr>
        <w:t>, high</w:t>
      </w:r>
      <w:r w:rsidR="00F11984">
        <w:t>ly</w:t>
      </w:r>
      <w:r w:rsidRPr="00925C3C">
        <w:rPr>
          <w:rFonts w:hint="eastAsia"/>
        </w:rPr>
        <w:t xml:space="preserve"> stabl</w:t>
      </w:r>
      <w:r w:rsidR="00F11984">
        <w:t>e</w:t>
      </w:r>
      <w:r>
        <w:t>,</w:t>
      </w:r>
      <w:r w:rsidRPr="00925C3C">
        <w:rPr>
          <w:rFonts w:hint="eastAsia"/>
        </w:rPr>
        <w:t xml:space="preserve"> and </w:t>
      </w:r>
      <w:r>
        <w:t>capable of</w:t>
      </w:r>
      <w:r w:rsidRPr="00925C3C">
        <w:rPr>
          <w:rFonts w:hint="eastAsia"/>
        </w:rPr>
        <w:t xml:space="preserve"> </w:t>
      </w:r>
      <w:r w:rsidRPr="00925C3C">
        <w:t>handl</w:t>
      </w:r>
      <w:r>
        <w:t>ing</w:t>
      </w:r>
      <w:r w:rsidRPr="00925C3C">
        <w:t xml:space="preserve"> thousands</w:t>
      </w:r>
      <w:r w:rsidRPr="002704AC">
        <w:t xml:space="preserve"> of </w:t>
      </w:r>
      <w:r w:rsidR="00F11984" w:rsidRPr="002704AC">
        <w:t>file access requests</w:t>
      </w:r>
      <w:r w:rsidRPr="00925C3C">
        <w:t xml:space="preserve">. </w:t>
      </w:r>
      <w:r>
        <w:t>For enhancing the reliability of program data files, we use</w:t>
      </w:r>
      <w:bookmarkStart w:id="16" w:name="OLE_LINK2"/>
      <w:bookmarkStart w:id="17" w:name="OLE_LINK15"/>
      <w:r w:rsidR="00567AA4">
        <w:t xml:space="preserve"> </w:t>
      </w:r>
      <w:r w:rsidR="00CD2780">
        <w:t xml:space="preserve">the </w:t>
      </w:r>
      <w:r>
        <w:t>Replicated</w:t>
      </w:r>
      <w:r w:rsidRPr="002704AC">
        <w:t xml:space="preserve"> Volum</w:t>
      </w:r>
      <w:bookmarkEnd w:id="16"/>
      <w:bookmarkEnd w:id="17"/>
      <w:r w:rsidR="00CD2780" w:rsidRPr="002704AC">
        <w:t>e</w:t>
      </w:r>
      <w:r>
        <w:t xml:space="preserve"> that replicates data and stores them </w:t>
      </w:r>
      <w:r w:rsidR="00CD2780">
        <w:t xml:space="preserve">in a </w:t>
      </w:r>
      <w:r>
        <w:t>distributed</w:t>
      </w:r>
      <w:r w:rsidR="00CD2780">
        <w:t xml:space="preserve"> manner</w:t>
      </w:r>
      <w:r>
        <w:t xml:space="preserve">. </w:t>
      </w:r>
      <w:r w:rsidR="00CD2780">
        <w:t>U</w:t>
      </w:r>
      <w:r>
        <w:t xml:space="preserve">sing this feature </w:t>
      </w:r>
      <w:r w:rsidR="00CD2780">
        <w:t xml:space="preserve">makes it possible to </w:t>
      </w:r>
      <w:r w:rsidR="00F11984">
        <w:t xml:space="preserve">continue </w:t>
      </w:r>
      <w:r>
        <w:t>access</w:t>
      </w:r>
      <w:r w:rsidR="00F11984">
        <w:t>ing</w:t>
      </w:r>
      <w:r>
        <w:t xml:space="preserve"> data files whenever one of the systems fails.</w:t>
      </w:r>
    </w:p>
    <w:p w14:paraId="4A9F5428" w14:textId="77777777" w:rsidR="00E97B99" w:rsidRDefault="0095366A" w:rsidP="00E97B99">
      <w:pPr>
        <w:pStyle w:val="2"/>
      </w:pPr>
      <w:r>
        <w:t>Checkpointing</w:t>
      </w:r>
    </w:p>
    <w:p w14:paraId="5D6C65E2" w14:textId="2D6642E1" w:rsidR="00E91D4C" w:rsidRPr="00DD515A" w:rsidRDefault="003C45E1" w:rsidP="00DD515A">
      <w:pPr>
        <w:pStyle w:val="af2"/>
        <w:spacing w:line="276" w:lineRule="auto"/>
        <w:ind w:leftChars="40" w:left="80" w:firstLineChars="200" w:firstLine="400"/>
        <w:jc w:val="both"/>
      </w:pPr>
      <w:r>
        <w:t>C</w:t>
      </w:r>
      <w:r w:rsidR="00061C89" w:rsidRPr="000F6FC0">
        <w:t>heckpoint</w:t>
      </w:r>
      <w:r w:rsidR="00061C89">
        <w:t>ing</w:t>
      </w:r>
      <w:r w:rsidR="00061C89" w:rsidRPr="000F6FC0">
        <w:t xml:space="preserve"> </w:t>
      </w:r>
      <w:r w:rsidR="00061C89">
        <w:t>[</w:t>
      </w:r>
      <w:r w:rsidR="00C96744">
        <w:t>8</w:t>
      </w:r>
      <w:r w:rsidR="00061C89">
        <w:t>] is a technique that</w:t>
      </w:r>
      <w:r w:rsidR="00061C89" w:rsidRPr="000F6FC0">
        <w:t xml:space="preserve"> create</w:t>
      </w:r>
      <w:r w:rsidR="00061C89">
        <w:t>s</w:t>
      </w:r>
      <w:r w:rsidR="00061C89" w:rsidRPr="000F6FC0">
        <w:t xml:space="preserve"> images</w:t>
      </w:r>
      <w:r w:rsidR="00061C89">
        <w:t xml:space="preserve"> </w:t>
      </w:r>
      <w:r w:rsidR="00CD2780">
        <w:t>of</w:t>
      </w:r>
      <w:r w:rsidR="00CD2780" w:rsidRPr="000F6FC0">
        <w:t xml:space="preserve"> </w:t>
      </w:r>
      <w:r w:rsidR="00061C89">
        <w:t>the</w:t>
      </w:r>
      <w:r w:rsidR="00061C89" w:rsidRPr="000F6FC0">
        <w:t xml:space="preserve"> running program, save</w:t>
      </w:r>
      <w:r w:rsidR="00061C89">
        <w:t>s</w:t>
      </w:r>
      <w:r w:rsidR="00061C89" w:rsidRPr="000F6FC0">
        <w:t xml:space="preserve"> the current state of </w:t>
      </w:r>
      <w:r w:rsidR="00D3614C">
        <w:t xml:space="preserve">the </w:t>
      </w:r>
      <w:r w:rsidR="00061C89" w:rsidRPr="000F6FC0">
        <w:t>program, and res</w:t>
      </w:r>
      <w:r w:rsidR="00061C89">
        <w:t>umes</w:t>
      </w:r>
      <w:r w:rsidR="00061C89" w:rsidRPr="000F6FC0">
        <w:t xml:space="preserve"> the program </w:t>
      </w:r>
      <w:r w:rsidR="00061C89">
        <w:t xml:space="preserve">execution </w:t>
      </w:r>
      <w:r w:rsidR="00061C89" w:rsidRPr="000F6FC0">
        <w:t xml:space="preserve">from </w:t>
      </w:r>
      <w:r w:rsidR="00CD2780">
        <w:t>a</w:t>
      </w:r>
      <w:r w:rsidR="00061C89" w:rsidRPr="000F6FC0">
        <w:t xml:space="preserve"> saved state.</w:t>
      </w:r>
      <w:r w:rsidR="00061C89">
        <w:t xml:space="preserve"> </w:t>
      </w:r>
      <w:r w:rsidR="00BA42AE">
        <w:t>T</w:t>
      </w:r>
      <w:r w:rsidR="00061C89">
        <w:t xml:space="preserve">his </w:t>
      </w:r>
      <w:r w:rsidR="00BA42AE">
        <w:t xml:space="preserve">study added the </w:t>
      </w:r>
      <w:r w:rsidR="00061C89">
        <w:t xml:space="preserve">DMTCP </w:t>
      </w:r>
      <w:r w:rsidR="00BA42AE">
        <w:t xml:space="preserve">tool </w:t>
      </w:r>
      <w:r w:rsidR="00061C89">
        <w:t xml:space="preserve">to </w:t>
      </w:r>
      <w:r w:rsidR="00BA42AE">
        <w:t xml:space="preserve">implement </w:t>
      </w:r>
      <w:r w:rsidR="00061C89">
        <w:t xml:space="preserve">checkpointing. Users can decide how often to </w:t>
      </w:r>
      <w:r w:rsidR="00CD2780">
        <w:t xml:space="preserve">perform </w:t>
      </w:r>
      <w:r w:rsidR="00061C89">
        <w:t>checkpointing and generate images. If the program crashe</w:t>
      </w:r>
      <w:r w:rsidR="00CD2780">
        <w:t>s</w:t>
      </w:r>
      <w:r w:rsidR="00061C89">
        <w:t xml:space="preserve">, </w:t>
      </w:r>
      <w:r w:rsidR="00CD2780">
        <w:t xml:space="preserve">its </w:t>
      </w:r>
      <w:r w:rsidR="00061C89">
        <w:t xml:space="preserve">execution </w:t>
      </w:r>
      <w:r w:rsidR="00CD2780">
        <w:t xml:space="preserve">can be resumed </w:t>
      </w:r>
      <w:r w:rsidR="00061C89">
        <w:t xml:space="preserve">from </w:t>
      </w:r>
      <w:r w:rsidR="00CD2780">
        <w:t xml:space="preserve">a </w:t>
      </w:r>
      <w:r w:rsidR="00061C89">
        <w:t>checkpointed image.</w:t>
      </w:r>
      <w:r w:rsidR="00DD515A">
        <w:rPr>
          <w:rFonts w:hint="eastAsia"/>
          <w:lang w:eastAsia="zh-TW"/>
        </w:rPr>
        <w:t xml:space="preserve"> </w:t>
      </w:r>
      <w:r w:rsidR="00E91D4C" w:rsidRPr="001A1990">
        <w:rPr>
          <w:lang w:val="en-US" w:eastAsia="zh-TW"/>
        </w:rPr>
        <w:t xml:space="preserve">When integrating DMTCP and GlusterFS, we found </w:t>
      </w:r>
      <w:r w:rsidR="00E91D4C">
        <w:rPr>
          <w:lang w:val="en-US" w:eastAsia="zh-TW"/>
        </w:rPr>
        <w:t xml:space="preserve">that </w:t>
      </w:r>
      <w:r w:rsidR="00E91D4C" w:rsidRPr="001A1990">
        <w:rPr>
          <w:lang w:val="en-US" w:eastAsia="zh-TW"/>
        </w:rPr>
        <w:t>the image generated by DMTCP cannot be directly stored in the GlusterFS distributed file</w:t>
      </w:r>
      <w:r w:rsidR="00CD2780">
        <w:rPr>
          <w:lang w:val="en-US" w:eastAsia="zh-TW"/>
        </w:rPr>
        <w:t xml:space="preserve"> </w:t>
      </w:r>
      <w:r w:rsidR="00E91D4C" w:rsidRPr="001A1990">
        <w:rPr>
          <w:lang w:val="en-US" w:eastAsia="zh-TW"/>
        </w:rPr>
        <w:t xml:space="preserve">system. Therefore, the checkpointed image is stored in the local storage before being moved to GlusterFS. </w:t>
      </w:r>
      <w:r w:rsidR="00CD2780">
        <w:rPr>
          <w:lang w:val="en-US" w:eastAsia="zh-TW"/>
        </w:rPr>
        <w:t xml:space="preserve">A </w:t>
      </w:r>
      <w:r w:rsidR="00E91D4C" w:rsidRPr="001A1990">
        <w:rPr>
          <w:lang w:val="en-US" w:eastAsia="zh-TW"/>
        </w:rPr>
        <w:t xml:space="preserve">plugin </w:t>
      </w:r>
      <w:r w:rsidR="00CD2780">
        <w:rPr>
          <w:lang w:val="en-US" w:eastAsia="zh-TW"/>
        </w:rPr>
        <w:t>wa</w:t>
      </w:r>
      <w:r w:rsidR="00E91D4C" w:rsidRPr="001A1990">
        <w:rPr>
          <w:lang w:val="en-US" w:eastAsia="zh-TW"/>
        </w:rPr>
        <w:t xml:space="preserve">s developed </w:t>
      </w:r>
      <w:r w:rsidR="00CD2780">
        <w:rPr>
          <w:lang w:val="en-US" w:eastAsia="zh-TW"/>
        </w:rPr>
        <w:t>f</w:t>
      </w:r>
      <w:r w:rsidR="00E91D4C" w:rsidRPr="001A1990">
        <w:rPr>
          <w:lang w:val="en-US" w:eastAsia="zh-TW"/>
        </w:rPr>
        <w:t>o</w:t>
      </w:r>
      <w:r w:rsidR="00CD2780">
        <w:rPr>
          <w:lang w:val="en-US" w:eastAsia="zh-TW"/>
        </w:rPr>
        <w:t>r</w:t>
      </w:r>
      <w:r w:rsidR="00E91D4C" w:rsidRPr="001A1990">
        <w:rPr>
          <w:lang w:val="en-US" w:eastAsia="zh-TW"/>
        </w:rPr>
        <w:t xml:space="preserve"> mov</w:t>
      </w:r>
      <w:r w:rsidR="00CD2780">
        <w:rPr>
          <w:lang w:val="en-US" w:eastAsia="zh-TW"/>
        </w:rPr>
        <w:t>ing</w:t>
      </w:r>
      <w:r w:rsidR="00E91D4C" w:rsidRPr="001A1990">
        <w:rPr>
          <w:lang w:val="en-US" w:eastAsia="zh-TW"/>
        </w:rPr>
        <w:t xml:space="preserve"> the image files</w:t>
      </w:r>
      <w:r w:rsidR="00DD515A">
        <w:rPr>
          <w:lang w:val="en-US" w:eastAsia="zh-TW"/>
        </w:rPr>
        <w:t xml:space="preserve"> to a dedicated directory.</w:t>
      </w:r>
    </w:p>
    <w:p w14:paraId="228D89C3" w14:textId="42076F6A" w:rsidR="002D7BD5" w:rsidRDefault="002D7BD5" w:rsidP="002D7BD5">
      <w:pPr>
        <w:pStyle w:val="1"/>
      </w:pPr>
      <w:r>
        <w:rPr>
          <w:lang w:eastAsia="zh-TW"/>
        </w:rPr>
        <w:t>GUI-</w:t>
      </w:r>
      <w:r w:rsidR="00C56D0C">
        <w:rPr>
          <w:lang w:eastAsia="zh-TW"/>
        </w:rPr>
        <w:t>B</w:t>
      </w:r>
      <w:r>
        <w:rPr>
          <w:lang w:eastAsia="zh-TW"/>
        </w:rPr>
        <w:t>ased Assistant Tool</w:t>
      </w:r>
    </w:p>
    <w:p w14:paraId="2AEABE94" w14:textId="67760B65" w:rsidR="00EA2778" w:rsidRDefault="00EA2778" w:rsidP="0045701E">
      <w:pPr>
        <w:spacing w:beforeLines="20" w:before="48" w:line="276" w:lineRule="auto"/>
        <w:ind w:firstLineChars="200" w:firstLine="400"/>
        <w:jc w:val="both"/>
      </w:pPr>
      <w:r>
        <w:t xml:space="preserve">In order to help the user to </w:t>
      </w:r>
      <w:r w:rsidR="000746F1">
        <w:t xml:space="preserve">implement </w:t>
      </w:r>
      <w:r>
        <w:t xml:space="preserve">system-level redundancy, </w:t>
      </w:r>
      <w:r w:rsidR="00B11B33">
        <w:t>a GUI-based</w:t>
      </w:r>
      <w:r>
        <w:t xml:space="preserve"> assistant tool</w:t>
      </w:r>
      <w:r>
        <w:rPr>
          <w:rFonts w:hint="eastAsia"/>
          <w:lang w:eastAsia="zh-TW"/>
        </w:rPr>
        <w:t xml:space="preserve"> </w:t>
      </w:r>
      <w:r w:rsidR="00AA1912">
        <w:rPr>
          <w:lang w:eastAsia="zh-TW"/>
        </w:rPr>
        <w:t xml:space="preserve">is developed </w:t>
      </w:r>
      <w:r w:rsidR="00B11B33">
        <w:t>so that</w:t>
      </w:r>
      <w:r>
        <w:t xml:space="preserve"> users can </w:t>
      </w:r>
      <w:r w:rsidR="009C2A11">
        <w:t>rap</w:t>
      </w:r>
      <w:r w:rsidR="00D3614C">
        <w:t>i</w:t>
      </w:r>
      <w:r w:rsidR="009C2A11">
        <w:t>d</w:t>
      </w:r>
      <w:r>
        <w:t xml:space="preserve">ly </w:t>
      </w:r>
      <w:r w:rsidR="000746F1" w:rsidRPr="000746F1">
        <w:t>construct</w:t>
      </w:r>
      <w:r w:rsidR="00AA1912">
        <w:t xml:space="preserve"> </w:t>
      </w:r>
      <w:r w:rsidR="009C2A11">
        <w:t xml:space="preserve">a </w:t>
      </w:r>
      <w:r w:rsidR="00FF5919">
        <w:t xml:space="preserve">complete </w:t>
      </w:r>
      <w:r w:rsidR="00AA1912">
        <w:t xml:space="preserve">system </w:t>
      </w:r>
      <w:r>
        <w:t>without</w:t>
      </w:r>
      <w:r>
        <w:rPr>
          <w:rFonts w:hint="eastAsia"/>
          <w:lang w:eastAsia="zh-TW"/>
        </w:rPr>
        <w:t xml:space="preserve"> </w:t>
      </w:r>
      <w:r>
        <w:t>having to know the details</w:t>
      </w:r>
      <w:r w:rsidR="009C2A11">
        <w:t xml:space="preserve"> </w:t>
      </w:r>
      <w:r w:rsidR="009C2A11" w:rsidRPr="002704AC">
        <w:rPr>
          <w:bCs/>
        </w:rPr>
        <w:t xml:space="preserve">of the </w:t>
      </w:r>
      <w:r w:rsidR="009C2A11" w:rsidRPr="002704AC">
        <w:rPr>
          <w:bCs/>
          <w:lang w:eastAsia="zh-TW"/>
        </w:rPr>
        <w:t>fault-tolerance technique</w:t>
      </w:r>
      <w:r>
        <w:t xml:space="preserve">. </w:t>
      </w:r>
      <w:r w:rsidR="00B11B33">
        <w:t xml:space="preserve">The </w:t>
      </w:r>
      <w:r w:rsidR="00B11B33">
        <w:lastRenderedPageBreak/>
        <w:t xml:space="preserve">functions of </w:t>
      </w:r>
      <w:r w:rsidR="00E00D16">
        <w:t>the proposed</w:t>
      </w:r>
      <w:r w:rsidR="00B11B33">
        <w:t xml:space="preserve"> GUI</w:t>
      </w:r>
      <w:r w:rsidR="009C2A11">
        <w:t>-based assistant</w:t>
      </w:r>
      <w:r w:rsidR="00B11B33">
        <w:t xml:space="preserve"> </w:t>
      </w:r>
      <w:r w:rsidR="00E00D16">
        <w:t xml:space="preserve">tool </w:t>
      </w:r>
      <w:r w:rsidR="00B11B33">
        <w:t>are designed to include installing software tools,</w:t>
      </w:r>
      <w:r w:rsidR="00E00D16">
        <w:rPr>
          <w:rFonts w:hint="eastAsia"/>
          <w:lang w:eastAsia="zh-TW"/>
        </w:rPr>
        <w:t xml:space="preserve"> </w:t>
      </w:r>
      <w:r w:rsidR="00B11B33">
        <w:t>setting the environment conf</w:t>
      </w:r>
      <w:r w:rsidR="00E00D16">
        <w:t>i</w:t>
      </w:r>
      <w:r w:rsidR="00B11B33">
        <w:t>guration required to use the software tools,</w:t>
      </w:r>
      <w:r w:rsidR="00E00D16">
        <w:rPr>
          <w:rFonts w:hint="eastAsia"/>
          <w:lang w:eastAsia="zh-TW"/>
        </w:rPr>
        <w:t xml:space="preserve"> </w:t>
      </w:r>
      <w:r w:rsidR="00B11B33">
        <w:t xml:space="preserve">and executing the </w:t>
      </w:r>
      <w:r w:rsidR="000A0751">
        <w:t>primary</w:t>
      </w:r>
      <w:r w:rsidR="00FF5919">
        <w:t xml:space="preserve"> and </w:t>
      </w:r>
      <w:r w:rsidR="000A0751">
        <w:t>redundant systems</w:t>
      </w:r>
      <w:r w:rsidR="00B11B33">
        <w:t xml:space="preserve">. Figure </w:t>
      </w:r>
      <w:r w:rsidR="00AA1912">
        <w:t>7</w:t>
      </w:r>
      <w:r w:rsidR="00B11B33">
        <w:t xml:space="preserve"> shows </w:t>
      </w:r>
      <w:r w:rsidR="00627FF3">
        <w:t xml:space="preserve">a </w:t>
      </w:r>
      <w:r w:rsidR="00B11B33">
        <w:t xml:space="preserve">screenshot of </w:t>
      </w:r>
      <w:r w:rsidR="0045701E">
        <w:t>the proposed tool.</w:t>
      </w:r>
      <w:r w:rsidR="00A5367E">
        <w:rPr>
          <w:rFonts w:hint="eastAsia"/>
          <w:lang w:eastAsia="zh-TW"/>
        </w:rPr>
        <w:t xml:space="preserve"> </w:t>
      </w:r>
    </w:p>
    <w:p w14:paraId="0A9E0B36" w14:textId="77777777" w:rsidR="00E97B99" w:rsidRDefault="00351D9D" w:rsidP="00E00D16">
      <w:pPr>
        <w:spacing w:beforeLines="20" w:before="48" w:line="276" w:lineRule="auto"/>
        <w:jc w:val="center"/>
      </w:pPr>
      <w:r>
        <w:rPr>
          <w:noProof/>
        </w:rPr>
        <w:drawing>
          <wp:inline distT="0" distB="0" distL="0" distR="0" wp14:anchorId="2DB8E60C" wp14:editId="34ACE054">
            <wp:extent cx="1668806" cy="1428750"/>
            <wp:effectExtent l="0" t="0" r="762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614" cy="143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C91E" w14:textId="36A0068C" w:rsidR="00E00D16" w:rsidRDefault="00E00D16" w:rsidP="00E00D16">
      <w:pPr>
        <w:spacing w:line="200" w:lineRule="atLeast"/>
        <w:jc w:val="center"/>
        <w:rPr>
          <w:sz w:val="18"/>
          <w:szCs w:val="18"/>
          <w:lang w:eastAsia="zh-TW"/>
        </w:rPr>
      </w:pPr>
      <w:r w:rsidRPr="001A1990">
        <w:rPr>
          <w:sz w:val="18"/>
          <w:szCs w:val="18"/>
          <w:lang w:eastAsia="zh-TW"/>
        </w:rPr>
        <w:t xml:space="preserve">Fig. </w:t>
      </w:r>
      <w:r>
        <w:rPr>
          <w:sz w:val="18"/>
          <w:szCs w:val="18"/>
          <w:lang w:eastAsia="zh-TW"/>
        </w:rPr>
        <w:t>7</w:t>
      </w:r>
      <w:r w:rsidRPr="001A1990">
        <w:rPr>
          <w:sz w:val="18"/>
          <w:szCs w:val="18"/>
          <w:lang w:eastAsia="zh-TW"/>
        </w:rPr>
        <w:t xml:space="preserve">: </w:t>
      </w:r>
      <w:r w:rsidR="009C2A11">
        <w:rPr>
          <w:sz w:val="18"/>
          <w:szCs w:val="18"/>
          <w:lang w:eastAsia="zh-TW"/>
        </w:rPr>
        <w:t>Screenshot of the GUI</w:t>
      </w:r>
      <w:r w:rsidR="009C2A11" w:rsidRPr="009C2A11">
        <w:rPr>
          <w:sz w:val="18"/>
          <w:szCs w:val="18"/>
          <w:lang w:eastAsia="zh-TW"/>
        </w:rPr>
        <w:t>-based assistant</w:t>
      </w:r>
      <w:r w:rsidR="009C2A11">
        <w:rPr>
          <w:sz w:val="18"/>
          <w:szCs w:val="18"/>
          <w:lang w:eastAsia="zh-TW"/>
        </w:rPr>
        <w:t xml:space="preserve"> tool</w:t>
      </w:r>
      <w:r w:rsidRPr="001A1990">
        <w:rPr>
          <w:sz w:val="18"/>
          <w:szCs w:val="18"/>
          <w:lang w:eastAsia="zh-TW"/>
        </w:rPr>
        <w:t>.</w:t>
      </w:r>
    </w:p>
    <w:p w14:paraId="40D06E12" w14:textId="779E25DE" w:rsidR="00E97B99" w:rsidRDefault="00192EA3" w:rsidP="0086553B">
      <w:pPr>
        <w:pStyle w:val="1"/>
        <w:spacing w:before="120"/>
      </w:pPr>
      <w:r>
        <w:t>Experiment</w:t>
      </w:r>
      <w:r w:rsidR="00C56D0C">
        <w:t>s</w:t>
      </w:r>
    </w:p>
    <w:p w14:paraId="171B9137" w14:textId="045402DD" w:rsidR="00C6193E" w:rsidRPr="001A1990" w:rsidRDefault="002C4866" w:rsidP="00741AF1">
      <w:pPr>
        <w:spacing w:line="276" w:lineRule="auto"/>
        <w:ind w:firstLine="198"/>
        <w:jc w:val="both"/>
        <w:rPr>
          <w:lang w:eastAsia="zh-TW"/>
        </w:rPr>
      </w:pPr>
      <w:r w:rsidRPr="004E45B7">
        <w:t xml:space="preserve">The proposed </w:t>
      </w:r>
      <w:r>
        <w:t>system-level</w:t>
      </w:r>
      <w:r w:rsidR="002C333C">
        <w:t xml:space="preserve"> </w:t>
      </w:r>
      <w:r>
        <w:t>redundan</w:t>
      </w:r>
      <w:r w:rsidR="00033519">
        <w:t>cy</w:t>
      </w:r>
      <w:r>
        <w:t xml:space="preserve"> technique</w:t>
      </w:r>
      <w:r w:rsidRPr="004E45B7">
        <w:t xml:space="preserve"> </w:t>
      </w:r>
      <w:r w:rsidR="00033519">
        <w:t>wa</w:t>
      </w:r>
      <w:r w:rsidRPr="004E45B7">
        <w:t xml:space="preserve">s evaluated on </w:t>
      </w:r>
      <w:r>
        <w:t>the</w:t>
      </w:r>
      <w:r w:rsidRPr="004E45B7">
        <w:t xml:space="preserve"> </w:t>
      </w:r>
      <w:r>
        <w:t>Raspberry Pi 3 Model B+</w:t>
      </w:r>
      <w:r w:rsidR="00033519" w:rsidRPr="00033519">
        <w:t xml:space="preserve"> </w:t>
      </w:r>
      <w:r w:rsidR="00033519" w:rsidRPr="004E45B7">
        <w:t>platform</w:t>
      </w:r>
      <w:r w:rsidRPr="004E45B7">
        <w:t xml:space="preserve">. Table I lists the </w:t>
      </w:r>
      <w:r w:rsidR="00BA42AE" w:rsidRPr="004E45B7">
        <w:t xml:space="preserve">configuration </w:t>
      </w:r>
      <w:r w:rsidR="00BA42AE">
        <w:t xml:space="preserve">of the </w:t>
      </w:r>
      <w:r w:rsidRPr="004E45B7">
        <w:t>experiment</w:t>
      </w:r>
      <w:r w:rsidR="00BA42AE">
        <w:t>al</w:t>
      </w:r>
      <w:r w:rsidRPr="004E45B7">
        <w:t xml:space="preserve"> environment. </w:t>
      </w:r>
      <w:r>
        <w:t>D</w:t>
      </w:r>
      <w:r w:rsidR="005336F6">
        <w:t>M</w:t>
      </w:r>
      <w:r>
        <w:t xml:space="preserve">TCP </w:t>
      </w:r>
      <w:r w:rsidR="00BA42AE">
        <w:t>wa</w:t>
      </w:r>
      <w:r>
        <w:t xml:space="preserve">s set to generate </w:t>
      </w:r>
      <w:r w:rsidR="00BA42AE">
        <w:t xml:space="preserve">a </w:t>
      </w:r>
      <w:r>
        <w:t xml:space="preserve">checkpointed image every </w:t>
      </w:r>
      <w:r w:rsidR="00BA42AE">
        <w:t>5 </w:t>
      </w:r>
      <w:r>
        <w:t xml:space="preserve">sec. </w:t>
      </w:r>
      <w:r w:rsidR="00741AF1">
        <w:rPr>
          <w:rFonts w:hint="eastAsia"/>
          <w:lang w:eastAsia="zh-TW"/>
        </w:rPr>
        <w:t>Th</w:t>
      </w:r>
      <w:r w:rsidR="00741AF1">
        <w:rPr>
          <w:lang w:eastAsia="zh-TW"/>
        </w:rPr>
        <w:t>e tested benchmarks are listed in Table II.</w:t>
      </w:r>
      <w:r w:rsidR="00B54FFF">
        <w:rPr>
          <w:lang w:eastAsia="zh-TW"/>
        </w:rPr>
        <w:t xml:space="preserve"> </w:t>
      </w:r>
    </w:p>
    <w:p w14:paraId="179EBB4E" w14:textId="25FE7C2D" w:rsidR="00C6193E" w:rsidRPr="001A1990" w:rsidRDefault="00C6193E" w:rsidP="00C6193E">
      <w:pPr>
        <w:spacing w:line="200" w:lineRule="atLeast"/>
        <w:jc w:val="center"/>
        <w:outlineLvl w:val="0"/>
      </w:pPr>
      <w:r w:rsidRPr="001A1990">
        <w:rPr>
          <w:rFonts w:eastAsia="DFPOP-SB"/>
          <w:sz w:val="18"/>
        </w:rPr>
        <w:t>TABLE I</w:t>
      </w:r>
    </w:p>
    <w:p w14:paraId="3F846E63" w14:textId="2EEEA46A" w:rsidR="00C6193E" w:rsidRPr="001A1990" w:rsidRDefault="00C6193E" w:rsidP="00C6193E">
      <w:pPr>
        <w:spacing w:line="200" w:lineRule="atLeast"/>
        <w:jc w:val="center"/>
        <w:rPr>
          <w:sz w:val="18"/>
          <w:szCs w:val="18"/>
        </w:rPr>
      </w:pPr>
      <w:r w:rsidRPr="001A1990">
        <w:rPr>
          <w:sz w:val="18"/>
          <w:szCs w:val="18"/>
        </w:rPr>
        <w:t>Experiment</w:t>
      </w:r>
      <w:r w:rsidR="00F11984">
        <w:rPr>
          <w:sz w:val="18"/>
          <w:szCs w:val="18"/>
        </w:rPr>
        <w:t>al environment</w:t>
      </w:r>
      <w:r w:rsidRPr="001A1990">
        <w:rPr>
          <w:sz w:val="18"/>
          <w:szCs w:val="18"/>
        </w:rPr>
        <w:t>.</w:t>
      </w:r>
    </w:p>
    <w:tbl>
      <w:tblPr>
        <w:tblW w:w="4899" w:type="dxa"/>
        <w:jc w:val="center"/>
        <w:tblBorders>
          <w:top w:val="single" w:sz="4" w:space="0" w:color="000001"/>
          <w:left w:val="single" w:sz="4" w:space="0" w:color="000001"/>
          <w:bottom w:val="double" w:sz="4" w:space="0" w:color="000001"/>
          <w:insideH w:val="doub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509"/>
        <w:gridCol w:w="3390"/>
      </w:tblGrid>
      <w:tr w:rsidR="00C6193E" w:rsidRPr="001A1990" w14:paraId="3398A448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auto"/>
            <w:vAlign w:val="center"/>
          </w:tcPr>
          <w:p w14:paraId="568B97A4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</w:rPr>
              <w:t>Item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44559F3" w14:textId="77777777" w:rsidR="00C6193E" w:rsidRPr="00E63570" w:rsidRDefault="00C6193E" w:rsidP="00F15BFD">
            <w:pPr>
              <w:pStyle w:val="af2"/>
              <w:snapToGrid w:val="0"/>
              <w:spacing w:line="160" w:lineRule="exact"/>
              <w:ind w:left="0"/>
              <w:jc w:val="both"/>
              <w:rPr>
                <w:sz w:val="14"/>
                <w:szCs w:val="14"/>
                <w:lang w:val="en-US"/>
              </w:rPr>
            </w:pPr>
            <w:r w:rsidRPr="00E63570">
              <w:rPr>
                <w:rFonts w:eastAsia="標楷體"/>
                <w:sz w:val="14"/>
                <w:szCs w:val="14"/>
                <w:lang w:val="en-US"/>
              </w:rPr>
              <w:t>Description</w:t>
            </w:r>
          </w:p>
        </w:tc>
      </w:tr>
      <w:tr w:rsidR="00C6193E" w:rsidRPr="001A1990" w14:paraId="16EC5767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double" w:sz="4" w:space="0" w:color="000001"/>
              <w:left w:val="single" w:sz="4" w:space="0" w:color="000001"/>
              <w:bottom w:val="single" w:sz="4" w:space="0" w:color="00000A"/>
            </w:tcBorders>
            <w:shd w:val="clear" w:color="auto" w:fill="auto"/>
            <w:vAlign w:val="center"/>
          </w:tcPr>
          <w:p w14:paraId="01E3324E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  <w:lang w:eastAsia="zh-TW"/>
              </w:rPr>
            </w:pPr>
            <w:r w:rsidRPr="00E63570">
              <w:rPr>
                <w:sz w:val="14"/>
                <w:szCs w:val="14"/>
                <w:lang w:eastAsia="zh-TW"/>
              </w:rPr>
              <w:t>SoC</w:t>
            </w:r>
          </w:p>
        </w:tc>
        <w:tc>
          <w:tcPr>
            <w:tcW w:w="3389" w:type="dxa"/>
            <w:tcBorders>
              <w:top w:val="doub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040D8D24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</w:rPr>
            </w:pPr>
            <w:r w:rsidRPr="00E63570">
              <w:rPr>
                <w:sz w:val="14"/>
                <w:szCs w:val="14"/>
              </w:rPr>
              <w:t>Broadcom BCM2387B0 chipset</w:t>
            </w:r>
          </w:p>
        </w:tc>
      </w:tr>
      <w:tr w:rsidR="00C6193E" w:rsidRPr="001A1990" w14:paraId="7A74BE5E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03E1D32B" w14:textId="77777777" w:rsidR="00C6193E" w:rsidRPr="00E63570" w:rsidRDefault="00C6193E" w:rsidP="00F15BFD">
            <w:pPr>
              <w:snapToGrid w:val="0"/>
              <w:spacing w:line="160" w:lineRule="exact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CPU</w:t>
            </w:r>
          </w:p>
        </w:tc>
        <w:tc>
          <w:tcPr>
            <w:tcW w:w="338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96ECB2A" w14:textId="190E243C" w:rsidR="00C6193E" w:rsidRPr="00E63570" w:rsidRDefault="00C6193E" w:rsidP="00F15BFD">
            <w:pPr>
              <w:snapToGrid w:val="0"/>
              <w:spacing w:line="160" w:lineRule="exact"/>
              <w:rPr>
                <w:rFonts w:eastAsia="標楷體"/>
                <w:sz w:val="14"/>
                <w:szCs w:val="14"/>
                <w:lang w:eastAsia="zh-TW"/>
              </w:rPr>
            </w:pPr>
            <w:r w:rsidRPr="00E63570">
              <w:rPr>
                <w:rFonts w:eastAsia="標楷體"/>
                <w:sz w:val="14"/>
                <w:szCs w:val="14"/>
                <w:lang w:eastAsia="zh-TW"/>
              </w:rPr>
              <w:t>1.4</w:t>
            </w:r>
            <w:r w:rsidR="00F11984">
              <w:rPr>
                <w:rFonts w:eastAsia="標楷體"/>
                <w:sz w:val="14"/>
                <w:szCs w:val="14"/>
                <w:lang w:eastAsia="zh-TW"/>
              </w:rPr>
              <w:t> 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 xml:space="preserve">GHz </w:t>
            </w:r>
            <w:r w:rsidR="00346E31">
              <w:rPr>
                <w:rFonts w:eastAsia="標楷體"/>
                <w:sz w:val="14"/>
                <w:szCs w:val="14"/>
                <w:lang w:eastAsia="zh-TW"/>
              </w:rPr>
              <w:t>q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ua</w:t>
            </w:r>
            <w:r w:rsidR="00346E31">
              <w:rPr>
                <w:rFonts w:eastAsia="標楷體"/>
                <w:sz w:val="14"/>
                <w:szCs w:val="14"/>
                <w:lang w:eastAsia="zh-TW"/>
              </w:rPr>
              <w:t>d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-core ARM Cortex-A53</w:t>
            </w:r>
          </w:p>
        </w:tc>
      </w:tr>
      <w:tr w:rsidR="00C6193E" w:rsidRPr="001A1990" w14:paraId="7CB0C9E0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6BB815DE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</w:rPr>
              <w:t>RAM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02BD5AB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</w:rPr>
            </w:pPr>
            <w:r w:rsidRPr="00E63570">
              <w:rPr>
                <w:rFonts w:eastAsia="標楷體"/>
                <w:sz w:val="14"/>
                <w:szCs w:val="14"/>
              </w:rPr>
              <w:t>1 GB</w:t>
            </w:r>
          </w:p>
        </w:tc>
      </w:tr>
      <w:tr w:rsidR="00C6193E" w:rsidRPr="001A1990" w14:paraId="018203EB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253D7E87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</w:rPr>
              <w:t>OS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2BC71A" w14:textId="4E90E125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  <w:lang w:eastAsia="zh-TW"/>
              </w:rPr>
            </w:pPr>
            <w:r w:rsidRPr="00E63570">
              <w:rPr>
                <w:sz w:val="14"/>
                <w:szCs w:val="14"/>
                <w:lang w:eastAsia="zh-TW"/>
              </w:rPr>
              <w:t>Linux (kernel version 4.14.73-v7+)</w:t>
            </w:r>
          </w:p>
        </w:tc>
      </w:tr>
      <w:tr w:rsidR="00C6193E" w:rsidRPr="001A1990" w14:paraId="4394E154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73DD0F2E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</w:rPr>
              <w:t>Native C compiler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29C5C7D" w14:textId="77777777" w:rsidR="00C6193E" w:rsidRPr="00E63570" w:rsidRDefault="00C6193E" w:rsidP="00F15BFD">
            <w:pPr>
              <w:snapToGrid w:val="0"/>
              <w:spacing w:line="160" w:lineRule="exact"/>
              <w:rPr>
                <w:sz w:val="14"/>
                <w:szCs w:val="14"/>
              </w:rPr>
            </w:pPr>
            <w:r w:rsidRPr="00E63570">
              <w:rPr>
                <w:rFonts w:eastAsia="標楷體"/>
                <w:sz w:val="14"/>
                <w:szCs w:val="14"/>
              </w:rPr>
              <w:t>GNU GCC 6.3.0 (default options)</w:t>
            </w:r>
          </w:p>
        </w:tc>
      </w:tr>
      <w:tr w:rsidR="00C6193E" w:rsidRPr="001A1990" w14:paraId="1F4543C5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41953D04" w14:textId="77777777" w:rsidR="00C6193E" w:rsidRPr="00E63570" w:rsidRDefault="00C6193E" w:rsidP="00F15BFD">
            <w:pPr>
              <w:snapToGrid w:val="0"/>
              <w:spacing w:line="160" w:lineRule="exact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 w:hint="eastAsia"/>
                <w:kern w:val="2"/>
                <w:sz w:val="14"/>
                <w:szCs w:val="14"/>
                <w:lang w:eastAsia="zh-TW"/>
              </w:rPr>
              <w:t>D</w:t>
            </w: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MTCP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552A9B5" w14:textId="271A2FFF" w:rsidR="00C6193E" w:rsidRPr="00E63570" w:rsidRDefault="00C6193E" w:rsidP="00F15BFD">
            <w:pPr>
              <w:snapToGrid w:val="0"/>
              <w:spacing w:line="160" w:lineRule="exact"/>
              <w:rPr>
                <w:rFonts w:eastAsia="標楷體"/>
                <w:sz w:val="14"/>
                <w:szCs w:val="14"/>
                <w:lang w:eastAsia="zh-TW"/>
              </w:rPr>
            </w:pPr>
            <w:r w:rsidRPr="00E63570">
              <w:rPr>
                <w:rFonts w:eastAsia="標楷體" w:hint="eastAsia"/>
                <w:sz w:val="14"/>
                <w:szCs w:val="14"/>
                <w:lang w:eastAsia="zh-TW"/>
              </w:rPr>
              <w:t>V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ersion 3.0</w:t>
            </w:r>
          </w:p>
        </w:tc>
      </w:tr>
      <w:tr w:rsidR="00C6193E" w:rsidRPr="001A1990" w14:paraId="1EFEABFB" w14:textId="77777777" w:rsidTr="00522205">
        <w:trPr>
          <w:trHeight w:val="198"/>
          <w:jc w:val="center"/>
        </w:trPr>
        <w:tc>
          <w:tcPr>
            <w:tcW w:w="15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3F45AD31" w14:textId="77777777" w:rsidR="00C6193E" w:rsidRPr="00E63570" w:rsidRDefault="00C6193E" w:rsidP="00F15BFD">
            <w:pPr>
              <w:snapToGrid w:val="0"/>
              <w:spacing w:line="160" w:lineRule="exact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 w:hint="eastAsia"/>
                <w:kern w:val="2"/>
                <w:sz w:val="14"/>
                <w:szCs w:val="14"/>
                <w:lang w:eastAsia="zh-TW"/>
              </w:rPr>
              <w:t>G</w:t>
            </w: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lusterFS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F11F55C" w14:textId="32AFFE2A" w:rsidR="00C6193E" w:rsidRPr="00E63570" w:rsidRDefault="00C6193E" w:rsidP="00F15BFD">
            <w:pPr>
              <w:snapToGrid w:val="0"/>
              <w:spacing w:line="160" w:lineRule="exact"/>
              <w:rPr>
                <w:rFonts w:eastAsia="標楷體"/>
                <w:sz w:val="14"/>
                <w:szCs w:val="14"/>
                <w:lang w:eastAsia="zh-TW"/>
              </w:rPr>
            </w:pPr>
            <w:r w:rsidRPr="00E63570">
              <w:rPr>
                <w:rFonts w:eastAsia="標楷體" w:hint="eastAsia"/>
                <w:sz w:val="14"/>
                <w:szCs w:val="14"/>
                <w:lang w:eastAsia="zh-TW"/>
              </w:rPr>
              <w:t>V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ersion 3.8.8</w:t>
            </w:r>
            <w:r w:rsidRPr="00E63570">
              <w:rPr>
                <w:rFonts w:eastAsia="標楷體" w:hint="eastAsia"/>
                <w:sz w:val="14"/>
                <w:szCs w:val="14"/>
                <w:lang w:eastAsia="zh-TW"/>
              </w:rPr>
              <w:t xml:space="preserve"> (n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ode:</w:t>
            </w:r>
            <w:r w:rsidR="00BA42AE">
              <w:rPr>
                <w:rFonts w:eastAsia="標楷體"/>
                <w:sz w:val="14"/>
                <w:szCs w:val="14"/>
                <w:lang w:eastAsia="zh-TW"/>
              </w:rPr>
              <w:t xml:space="preserve"> 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2, brick: 2, volume: 2)</w:t>
            </w:r>
          </w:p>
        </w:tc>
      </w:tr>
    </w:tbl>
    <w:p w14:paraId="2B1882D8" w14:textId="4EF4DD93" w:rsidR="00AF0256" w:rsidRPr="001A1990" w:rsidRDefault="00AF0256" w:rsidP="0086553B">
      <w:pPr>
        <w:spacing w:beforeLines="20" w:before="48" w:line="200" w:lineRule="atLeast"/>
        <w:jc w:val="center"/>
        <w:outlineLvl w:val="0"/>
      </w:pPr>
      <w:r w:rsidRPr="001A1990">
        <w:rPr>
          <w:rFonts w:eastAsia="DFPOP-SB"/>
          <w:sz w:val="18"/>
        </w:rPr>
        <w:t>TABLE I</w:t>
      </w:r>
      <w:r w:rsidR="00E63570">
        <w:rPr>
          <w:rFonts w:eastAsia="DFPOP-SB"/>
          <w:sz w:val="18"/>
        </w:rPr>
        <w:t>I</w:t>
      </w:r>
    </w:p>
    <w:p w14:paraId="666056F5" w14:textId="24B65166" w:rsidR="00AF0256" w:rsidRPr="001A1990" w:rsidRDefault="00E63570" w:rsidP="00AF0256">
      <w:pPr>
        <w:spacing w:line="200" w:lineRule="atLeast"/>
        <w:jc w:val="center"/>
        <w:rPr>
          <w:sz w:val="18"/>
          <w:szCs w:val="18"/>
        </w:rPr>
      </w:pPr>
      <w:r>
        <w:rPr>
          <w:sz w:val="18"/>
          <w:szCs w:val="18"/>
        </w:rPr>
        <w:t>Tested benchmarks</w:t>
      </w:r>
      <w:r w:rsidR="00AF0256" w:rsidRPr="001A1990">
        <w:rPr>
          <w:sz w:val="18"/>
          <w:szCs w:val="18"/>
        </w:rPr>
        <w:t>.</w:t>
      </w:r>
    </w:p>
    <w:tbl>
      <w:tblPr>
        <w:tblW w:w="5030" w:type="dxa"/>
        <w:jc w:val="center"/>
        <w:tblBorders>
          <w:top w:val="single" w:sz="4" w:space="0" w:color="000001"/>
          <w:left w:val="single" w:sz="4" w:space="0" w:color="000001"/>
          <w:bottom w:val="double" w:sz="4" w:space="0" w:color="000001"/>
          <w:insideH w:val="doub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301"/>
        <w:gridCol w:w="962"/>
        <w:gridCol w:w="2767"/>
      </w:tblGrid>
      <w:tr w:rsidR="005E350C" w:rsidRPr="001A1990" w14:paraId="691C5882" w14:textId="77777777" w:rsidTr="005E350C">
        <w:trPr>
          <w:trHeight w:val="198"/>
          <w:jc w:val="center"/>
        </w:trPr>
        <w:tc>
          <w:tcPr>
            <w:tcW w:w="1301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auto"/>
            <w:vAlign w:val="center"/>
          </w:tcPr>
          <w:p w14:paraId="18F4E194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sz w:val="14"/>
                <w:szCs w:val="14"/>
                <w:lang w:eastAsia="zh-TW"/>
              </w:rPr>
            </w:pPr>
            <w:r w:rsidRPr="00E63570">
              <w:rPr>
                <w:rFonts w:hint="eastAsia"/>
                <w:sz w:val="14"/>
                <w:szCs w:val="14"/>
                <w:lang w:eastAsia="zh-TW"/>
              </w:rPr>
              <w:t>B</w:t>
            </w:r>
            <w:r w:rsidRPr="00E63570">
              <w:rPr>
                <w:sz w:val="14"/>
                <w:szCs w:val="14"/>
                <w:lang w:eastAsia="zh-TW"/>
              </w:rPr>
              <w:t>enchmark</w:t>
            </w:r>
          </w:p>
        </w:tc>
        <w:tc>
          <w:tcPr>
            <w:tcW w:w="962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vAlign w:val="center"/>
          </w:tcPr>
          <w:p w14:paraId="057EA5D0" w14:textId="77777777" w:rsidR="005E350C" w:rsidRPr="00E63570" w:rsidRDefault="005E350C" w:rsidP="005E350C">
            <w:pPr>
              <w:pStyle w:val="af2"/>
              <w:snapToGrid w:val="0"/>
              <w:spacing w:line="160" w:lineRule="exact"/>
              <w:ind w:left="0"/>
              <w:jc w:val="both"/>
              <w:rPr>
                <w:rFonts w:eastAsia="標楷體"/>
                <w:sz w:val="14"/>
                <w:szCs w:val="14"/>
                <w:lang w:val="en-US" w:eastAsia="zh-TW"/>
              </w:rPr>
            </w:pPr>
            <w:r>
              <w:rPr>
                <w:rFonts w:eastAsia="標楷體" w:hint="eastAsia"/>
                <w:sz w:val="14"/>
                <w:szCs w:val="14"/>
                <w:lang w:val="en-US" w:eastAsia="zh-TW"/>
              </w:rPr>
              <w:t>P</w:t>
            </w:r>
            <w:r>
              <w:rPr>
                <w:rFonts w:eastAsia="標楷體"/>
                <w:sz w:val="14"/>
                <w:szCs w:val="14"/>
                <w:lang w:val="en-US" w:eastAsia="zh-TW"/>
              </w:rPr>
              <w:t>rogram type</w:t>
            </w:r>
          </w:p>
        </w:tc>
        <w:tc>
          <w:tcPr>
            <w:tcW w:w="2767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6ABD522" w14:textId="77777777" w:rsidR="005E350C" w:rsidRPr="00E63570" w:rsidRDefault="005E350C" w:rsidP="005E350C">
            <w:pPr>
              <w:pStyle w:val="af2"/>
              <w:snapToGrid w:val="0"/>
              <w:spacing w:line="160" w:lineRule="exact"/>
              <w:ind w:left="0"/>
              <w:jc w:val="both"/>
              <w:rPr>
                <w:sz w:val="14"/>
                <w:szCs w:val="14"/>
                <w:lang w:val="en-US"/>
              </w:rPr>
            </w:pPr>
            <w:r w:rsidRPr="00E63570">
              <w:rPr>
                <w:rFonts w:eastAsia="標楷體"/>
                <w:sz w:val="14"/>
                <w:szCs w:val="14"/>
                <w:lang w:val="en-US"/>
              </w:rPr>
              <w:t>Description</w:t>
            </w:r>
          </w:p>
        </w:tc>
      </w:tr>
      <w:tr w:rsidR="005E350C" w:rsidRPr="001A1990" w14:paraId="4328ABE7" w14:textId="77777777" w:rsidTr="005E350C">
        <w:trPr>
          <w:trHeight w:val="198"/>
          <w:jc w:val="center"/>
        </w:trPr>
        <w:tc>
          <w:tcPr>
            <w:tcW w:w="1301" w:type="dxa"/>
            <w:tcBorders>
              <w:top w:val="double" w:sz="4" w:space="0" w:color="000001"/>
              <w:left w:val="single" w:sz="4" w:space="0" w:color="000001"/>
              <w:bottom w:val="single" w:sz="4" w:space="0" w:color="00000A"/>
            </w:tcBorders>
            <w:shd w:val="clear" w:color="auto" w:fill="auto"/>
            <w:vAlign w:val="center"/>
          </w:tcPr>
          <w:p w14:paraId="7F7C6749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sz w:val="14"/>
                <w:szCs w:val="14"/>
                <w:lang w:eastAsia="zh-TW"/>
              </w:rPr>
            </w:pPr>
            <w:r w:rsidRPr="00E63570">
              <w:rPr>
                <w:sz w:val="14"/>
                <w:szCs w:val="14"/>
                <w:lang w:eastAsia="zh-TW"/>
              </w:rPr>
              <w:t>simpletest.py</w:t>
            </w:r>
          </w:p>
        </w:tc>
        <w:tc>
          <w:tcPr>
            <w:tcW w:w="962" w:type="dxa"/>
            <w:tcBorders>
              <w:top w:val="double" w:sz="4" w:space="0" w:color="000001"/>
              <w:left w:val="single" w:sz="4" w:space="0" w:color="000001"/>
              <w:bottom w:val="single" w:sz="4" w:space="0" w:color="00000A"/>
            </w:tcBorders>
            <w:vAlign w:val="center"/>
          </w:tcPr>
          <w:p w14:paraId="62936995" w14:textId="77777777" w:rsidR="005E350C" w:rsidRPr="00E63570" w:rsidRDefault="005E350C" w:rsidP="005E350C">
            <w:pPr>
              <w:snapToGrid w:val="0"/>
              <w:spacing w:line="160" w:lineRule="exact"/>
              <w:jc w:val="center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M</w:t>
            </w:r>
            <w:r>
              <w:rPr>
                <w:sz w:val="14"/>
                <w:szCs w:val="14"/>
                <w:lang w:eastAsia="zh-TW"/>
              </w:rPr>
              <w:t>ode 1</w:t>
            </w:r>
          </w:p>
        </w:tc>
        <w:tc>
          <w:tcPr>
            <w:tcW w:w="2767" w:type="dxa"/>
            <w:tcBorders>
              <w:top w:val="doub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14:paraId="4C4661F4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sz w:val="14"/>
                <w:szCs w:val="14"/>
                <w:lang w:eastAsia="zh-TW"/>
              </w:rPr>
            </w:pPr>
            <w:r w:rsidRPr="00E63570">
              <w:rPr>
                <w:rFonts w:hint="eastAsia"/>
                <w:sz w:val="14"/>
                <w:szCs w:val="14"/>
                <w:lang w:eastAsia="zh-TW"/>
              </w:rPr>
              <w:t>A</w:t>
            </w:r>
            <w:r w:rsidRPr="00E63570">
              <w:rPr>
                <w:sz w:val="14"/>
                <w:szCs w:val="14"/>
                <w:lang w:eastAsia="zh-TW"/>
              </w:rPr>
              <w:t>dafruit_Python_MAX31855 temperature sensor</w:t>
            </w:r>
          </w:p>
        </w:tc>
      </w:tr>
      <w:tr w:rsidR="005E350C" w:rsidRPr="001A1990" w14:paraId="0BD929E4" w14:textId="77777777" w:rsidTr="005E350C">
        <w:trPr>
          <w:trHeight w:val="198"/>
          <w:jc w:val="center"/>
        </w:trPr>
        <w:tc>
          <w:tcPr>
            <w:tcW w:w="1301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0A5783BB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dht11_example.py</w:t>
            </w:r>
          </w:p>
        </w:tc>
        <w:tc>
          <w:tcPr>
            <w:tcW w:w="962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</w:tcBorders>
            <w:vAlign w:val="center"/>
          </w:tcPr>
          <w:p w14:paraId="5A6542FF" w14:textId="77777777" w:rsidR="005E350C" w:rsidRPr="00E63570" w:rsidRDefault="005E350C" w:rsidP="005E350C">
            <w:pPr>
              <w:snapToGrid w:val="0"/>
              <w:spacing w:line="160" w:lineRule="exact"/>
              <w:jc w:val="center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M</w:t>
            </w:r>
            <w:r>
              <w:rPr>
                <w:rFonts w:eastAsia="標楷體"/>
                <w:sz w:val="14"/>
                <w:szCs w:val="14"/>
                <w:lang w:eastAsia="zh-TW"/>
              </w:rPr>
              <w:t>ode 1</w:t>
            </w:r>
          </w:p>
        </w:tc>
        <w:tc>
          <w:tcPr>
            <w:tcW w:w="2767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9C814F6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rFonts w:eastAsia="標楷體"/>
                <w:sz w:val="14"/>
                <w:szCs w:val="14"/>
                <w:lang w:eastAsia="zh-TW"/>
              </w:rPr>
            </w:pPr>
            <w:r w:rsidRPr="00E63570">
              <w:rPr>
                <w:rFonts w:eastAsia="標楷體" w:hint="eastAsia"/>
                <w:sz w:val="14"/>
                <w:szCs w:val="14"/>
                <w:lang w:eastAsia="zh-TW"/>
              </w:rPr>
              <w:t>D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HT11 temperature and humidity sensor</w:t>
            </w:r>
          </w:p>
        </w:tc>
      </w:tr>
      <w:tr w:rsidR="005E350C" w:rsidRPr="001A1990" w14:paraId="3AB07742" w14:textId="77777777" w:rsidTr="005E350C">
        <w:trPr>
          <w:trHeight w:val="198"/>
          <w:jc w:val="center"/>
        </w:trPr>
        <w:tc>
          <w:tcPr>
            <w:tcW w:w="13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2528C182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sz w:val="14"/>
                <w:szCs w:val="14"/>
                <w:lang w:eastAsia="zh-TW"/>
              </w:rPr>
            </w:pPr>
            <w:r w:rsidRPr="00E63570">
              <w:rPr>
                <w:sz w:val="14"/>
                <w:szCs w:val="14"/>
                <w:lang w:eastAsia="zh-TW"/>
              </w:rPr>
              <w:t>basicmath_small</w:t>
            </w:r>
          </w:p>
        </w:tc>
        <w:tc>
          <w:tcPr>
            <w:tcW w:w="9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vAlign w:val="center"/>
          </w:tcPr>
          <w:p w14:paraId="27945C1D" w14:textId="77777777" w:rsidR="005E350C" w:rsidRPr="00E63570" w:rsidRDefault="005E350C" w:rsidP="005E350C">
            <w:pPr>
              <w:snapToGrid w:val="0"/>
              <w:spacing w:line="160" w:lineRule="exact"/>
              <w:jc w:val="center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M</w:t>
            </w:r>
            <w:r>
              <w:rPr>
                <w:sz w:val="14"/>
                <w:szCs w:val="14"/>
                <w:lang w:eastAsia="zh-TW"/>
              </w:rPr>
              <w:t>ode 2</w:t>
            </w:r>
          </w:p>
        </w:tc>
        <w:tc>
          <w:tcPr>
            <w:tcW w:w="27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9E8DBF" w14:textId="473B5711" w:rsidR="005E350C" w:rsidRPr="00E63570" w:rsidRDefault="00BA42AE" w:rsidP="005E350C">
            <w:pPr>
              <w:snapToGrid w:val="0"/>
              <w:spacing w:line="160" w:lineRule="exact"/>
              <w:jc w:val="both"/>
              <w:rPr>
                <w:sz w:val="14"/>
                <w:szCs w:val="14"/>
                <w:lang w:eastAsia="zh-TW"/>
              </w:rPr>
            </w:pPr>
            <w:r>
              <w:rPr>
                <w:sz w:val="14"/>
                <w:szCs w:val="14"/>
                <w:lang w:eastAsia="zh-TW"/>
              </w:rPr>
              <w:t>B</w:t>
            </w:r>
            <w:r w:rsidR="005E350C" w:rsidRPr="00E63570">
              <w:rPr>
                <w:sz w:val="14"/>
                <w:szCs w:val="14"/>
                <w:lang w:eastAsia="zh-TW"/>
              </w:rPr>
              <w:t>asic math (MiBench</w:t>
            </w:r>
            <w:r w:rsidR="008E4A6D">
              <w:rPr>
                <w:sz w:val="14"/>
                <w:szCs w:val="14"/>
                <w:lang w:eastAsia="zh-TW"/>
              </w:rPr>
              <w:t xml:space="preserve"> [</w:t>
            </w:r>
            <w:r w:rsidR="00C96744">
              <w:rPr>
                <w:sz w:val="14"/>
                <w:szCs w:val="14"/>
                <w:lang w:eastAsia="zh-TW"/>
              </w:rPr>
              <w:t>9</w:t>
            </w:r>
            <w:r w:rsidR="008E4A6D">
              <w:rPr>
                <w:sz w:val="14"/>
                <w:szCs w:val="14"/>
                <w:lang w:eastAsia="zh-TW"/>
              </w:rPr>
              <w:t>]</w:t>
            </w:r>
            <w:r w:rsidR="005E350C" w:rsidRPr="00E63570">
              <w:rPr>
                <w:sz w:val="14"/>
                <w:szCs w:val="14"/>
                <w:lang w:eastAsia="zh-TW"/>
              </w:rPr>
              <w:t>)</w:t>
            </w:r>
          </w:p>
        </w:tc>
      </w:tr>
      <w:tr w:rsidR="005E350C" w:rsidRPr="001A1990" w14:paraId="7E2A5811" w14:textId="77777777" w:rsidTr="005E350C">
        <w:trPr>
          <w:trHeight w:val="198"/>
          <w:jc w:val="center"/>
        </w:trPr>
        <w:tc>
          <w:tcPr>
            <w:tcW w:w="13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1EDBF286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sz w:val="14"/>
                <w:szCs w:val="14"/>
                <w:lang w:eastAsia="zh-TW"/>
              </w:rPr>
            </w:pPr>
            <w:r w:rsidRPr="00E63570">
              <w:rPr>
                <w:sz w:val="14"/>
                <w:szCs w:val="14"/>
                <w:lang w:eastAsia="zh-TW"/>
              </w:rPr>
              <w:t>basicmath_large</w:t>
            </w:r>
          </w:p>
        </w:tc>
        <w:tc>
          <w:tcPr>
            <w:tcW w:w="9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vAlign w:val="center"/>
          </w:tcPr>
          <w:p w14:paraId="76F3D1EC" w14:textId="77777777" w:rsidR="005E350C" w:rsidRPr="00E63570" w:rsidRDefault="005E350C" w:rsidP="005E350C">
            <w:pPr>
              <w:snapToGrid w:val="0"/>
              <w:spacing w:line="160" w:lineRule="exact"/>
              <w:jc w:val="center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M</w:t>
            </w:r>
            <w:r>
              <w:rPr>
                <w:sz w:val="14"/>
                <w:szCs w:val="14"/>
                <w:lang w:eastAsia="zh-TW"/>
              </w:rPr>
              <w:t>ode 2</w:t>
            </w:r>
          </w:p>
        </w:tc>
        <w:tc>
          <w:tcPr>
            <w:tcW w:w="27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2C9435F" w14:textId="7A6F3801" w:rsidR="005E350C" w:rsidRPr="00E63570" w:rsidRDefault="00BA42AE" w:rsidP="005E350C">
            <w:pPr>
              <w:snapToGrid w:val="0"/>
              <w:spacing w:line="160" w:lineRule="exact"/>
              <w:jc w:val="both"/>
              <w:rPr>
                <w:sz w:val="14"/>
                <w:szCs w:val="14"/>
                <w:lang w:eastAsia="zh-TW"/>
              </w:rPr>
            </w:pPr>
            <w:r>
              <w:rPr>
                <w:sz w:val="14"/>
                <w:szCs w:val="14"/>
                <w:lang w:eastAsia="zh-TW"/>
              </w:rPr>
              <w:t>B</w:t>
            </w:r>
            <w:r w:rsidR="005E350C" w:rsidRPr="00E63570">
              <w:rPr>
                <w:sz w:val="14"/>
                <w:szCs w:val="14"/>
                <w:lang w:eastAsia="zh-TW"/>
              </w:rPr>
              <w:t>asic math (MiBench)</w:t>
            </w:r>
          </w:p>
        </w:tc>
      </w:tr>
      <w:tr w:rsidR="005E350C" w:rsidRPr="001A1990" w14:paraId="4D7F44B4" w14:textId="77777777" w:rsidTr="005E350C">
        <w:trPr>
          <w:trHeight w:val="198"/>
          <w:jc w:val="center"/>
        </w:trPr>
        <w:tc>
          <w:tcPr>
            <w:tcW w:w="13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39818C19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matrix2</w:t>
            </w:r>
          </w:p>
        </w:tc>
        <w:tc>
          <w:tcPr>
            <w:tcW w:w="9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vAlign w:val="center"/>
          </w:tcPr>
          <w:p w14:paraId="39E878AB" w14:textId="77777777" w:rsidR="005E350C" w:rsidRPr="00E63570" w:rsidRDefault="005E350C" w:rsidP="005E350C">
            <w:pPr>
              <w:snapToGrid w:val="0"/>
              <w:spacing w:line="160" w:lineRule="exact"/>
              <w:jc w:val="center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M</w:t>
            </w:r>
            <w:r>
              <w:rPr>
                <w:rFonts w:eastAsia="標楷體"/>
                <w:sz w:val="14"/>
                <w:szCs w:val="14"/>
                <w:lang w:eastAsia="zh-TW"/>
              </w:rPr>
              <w:t>ode 2</w:t>
            </w:r>
          </w:p>
        </w:tc>
        <w:tc>
          <w:tcPr>
            <w:tcW w:w="27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66A0CF1" w14:textId="4A87FBD8" w:rsidR="005E350C" w:rsidRPr="00E63570" w:rsidRDefault="00BA42AE" w:rsidP="005E350C">
            <w:pPr>
              <w:snapToGrid w:val="0"/>
              <w:spacing w:line="160" w:lineRule="exact"/>
              <w:jc w:val="both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/>
                <w:sz w:val="14"/>
                <w:szCs w:val="14"/>
                <w:lang w:eastAsia="zh-TW"/>
              </w:rPr>
              <w:t>G</w:t>
            </w:r>
            <w:r w:rsidR="005E350C" w:rsidRPr="00E63570">
              <w:rPr>
                <w:rFonts w:eastAsia="標楷體"/>
                <w:sz w:val="14"/>
                <w:szCs w:val="14"/>
                <w:lang w:eastAsia="zh-TW"/>
              </w:rPr>
              <w:t>eneric matrix (DSPstone</w:t>
            </w:r>
            <w:r w:rsidR="008E4A6D">
              <w:rPr>
                <w:rFonts w:eastAsia="標楷體"/>
                <w:sz w:val="14"/>
                <w:szCs w:val="14"/>
                <w:lang w:eastAsia="zh-TW"/>
              </w:rPr>
              <w:t xml:space="preserve"> [1</w:t>
            </w:r>
            <w:r w:rsidR="00C96744">
              <w:rPr>
                <w:rFonts w:eastAsia="標楷體"/>
                <w:sz w:val="14"/>
                <w:szCs w:val="14"/>
                <w:lang w:eastAsia="zh-TW"/>
              </w:rPr>
              <w:t>0</w:t>
            </w:r>
            <w:r w:rsidR="008E4A6D">
              <w:rPr>
                <w:rFonts w:eastAsia="標楷體"/>
                <w:sz w:val="14"/>
                <w:szCs w:val="14"/>
                <w:lang w:eastAsia="zh-TW"/>
              </w:rPr>
              <w:t>]</w:t>
            </w:r>
            <w:r w:rsidR="005E350C" w:rsidRPr="00E63570">
              <w:rPr>
                <w:rFonts w:eastAsia="標楷體"/>
                <w:sz w:val="14"/>
                <w:szCs w:val="14"/>
                <w:lang w:eastAsia="zh-TW"/>
              </w:rPr>
              <w:t>)</w:t>
            </w:r>
          </w:p>
        </w:tc>
      </w:tr>
      <w:tr w:rsidR="005E350C" w:rsidRPr="001A1990" w14:paraId="0B2FBB05" w14:textId="77777777" w:rsidTr="005E350C">
        <w:trPr>
          <w:trHeight w:val="198"/>
          <w:jc w:val="center"/>
        </w:trPr>
        <w:tc>
          <w:tcPr>
            <w:tcW w:w="13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267B8E5A" w14:textId="77777777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 w:hint="eastAsia"/>
                <w:kern w:val="2"/>
                <w:sz w:val="14"/>
                <w:szCs w:val="14"/>
                <w:lang w:eastAsia="zh-TW"/>
              </w:rPr>
              <w:t>c</w:t>
            </w: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ounter</w:t>
            </w:r>
          </w:p>
        </w:tc>
        <w:tc>
          <w:tcPr>
            <w:tcW w:w="9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vAlign w:val="center"/>
          </w:tcPr>
          <w:p w14:paraId="6D10C7D1" w14:textId="77777777" w:rsidR="005E350C" w:rsidRPr="00E63570" w:rsidRDefault="005E350C" w:rsidP="005E350C">
            <w:pPr>
              <w:snapToGrid w:val="0"/>
              <w:spacing w:line="160" w:lineRule="exact"/>
              <w:jc w:val="center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M</w:t>
            </w:r>
            <w:r>
              <w:rPr>
                <w:rFonts w:eastAsia="標楷體"/>
                <w:sz w:val="14"/>
                <w:szCs w:val="14"/>
                <w:lang w:eastAsia="zh-TW"/>
              </w:rPr>
              <w:t>ode 2</w:t>
            </w:r>
          </w:p>
        </w:tc>
        <w:tc>
          <w:tcPr>
            <w:tcW w:w="27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7CE94D0" w14:textId="64784928" w:rsidR="005E350C" w:rsidRPr="00E63570" w:rsidRDefault="005E350C" w:rsidP="005E350C">
            <w:pPr>
              <w:snapToGrid w:val="0"/>
              <w:spacing w:line="160" w:lineRule="exact"/>
              <w:jc w:val="both"/>
              <w:rPr>
                <w:rFonts w:eastAsia="標楷體"/>
                <w:sz w:val="14"/>
                <w:szCs w:val="14"/>
                <w:lang w:eastAsia="zh-TW"/>
              </w:rPr>
            </w:pPr>
            <w:r w:rsidRPr="00E63570">
              <w:rPr>
                <w:rFonts w:eastAsia="標楷體"/>
                <w:sz w:val="14"/>
                <w:szCs w:val="14"/>
                <w:lang w:eastAsia="zh-TW"/>
              </w:rPr>
              <w:t>Count number (from 0) every second (hand cod</w:t>
            </w:r>
            <w:r w:rsidR="00BA42AE">
              <w:rPr>
                <w:rFonts w:eastAsia="標楷體"/>
                <w:sz w:val="14"/>
                <w:szCs w:val="14"/>
                <w:lang w:eastAsia="zh-TW"/>
              </w:rPr>
              <w:t>ed</w:t>
            </w:r>
            <w:r w:rsidRPr="00E63570">
              <w:rPr>
                <w:rFonts w:eastAsia="標楷體"/>
                <w:sz w:val="14"/>
                <w:szCs w:val="14"/>
                <w:lang w:eastAsia="zh-TW"/>
              </w:rPr>
              <w:t>)</w:t>
            </w:r>
          </w:p>
        </w:tc>
      </w:tr>
    </w:tbl>
    <w:p w14:paraId="41265EEC" w14:textId="0ECA9C88" w:rsidR="00D97A45" w:rsidRDefault="00B6283F" w:rsidP="00CA1E48">
      <w:pPr>
        <w:spacing w:line="200" w:lineRule="atLeast"/>
        <w:ind w:firstLineChars="100" w:firstLine="200"/>
        <w:jc w:val="both"/>
        <w:rPr>
          <w:lang w:eastAsia="zh-TW"/>
        </w:rPr>
      </w:pPr>
      <w:r w:rsidRPr="00B6283F">
        <w:rPr>
          <w:lang w:eastAsia="zh-TW"/>
        </w:rPr>
        <w:t xml:space="preserve">In the evaluation, the target program </w:t>
      </w:r>
      <w:r w:rsidR="00BA42AE">
        <w:rPr>
          <w:lang w:eastAsia="zh-TW"/>
        </w:rPr>
        <w:t>wa</w:t>
      </w:r>
      <w:r w:rsidR="000C1C64">
        <w:rPr>
          <w:lang w:eastAsia="zh-TW"/>
        </w:rPr>
        <w:t xml:space="preserve">s </w:t>
      </w:r>
      <w:r w:rsidRPr="00B6283F">
        <w:rPr>
          <w:lang w:eastAsia="zh-TW"/>
        </w:rPr>
        <w:t xml:space="preserve">executed </w:t>
      </w:r>
      <w:r w:rsidR="00F11984">
        <w:rPr>
          <w:lang w:eastAsia="zh-TW"/>
        </w:rPr>
        <w:t>o</w:t>
      </w:r>
      <w:r w:rsidRPr="00B6283F">
        <w:rPr>
          <w:lang w:eastAsia="zh-TW"/>
        </w:rPr>
        <w:t xml:space="preserve">n the primary system </w:t>
      </w:r>
      <w:r w:rsidR="00BA42AE">
        <w:rPr>
          <w:lang w:eastAsia="zh-TW"/>
        </w:rPr>
        <w:t xml:space="preserve">while </w:t>
      </w:r>
      <w:r w:rsidRPr="00B6283F">
        <w:rPr>
          <w:lang w:eastAsia="zh-TW"/>
        </w:rPr>
        <w:t>the redundant system monitor</w:t>
      </w:r>
      <w:r w:rsidR="00BA42AE">
        <w:rPr>
          <w:lang w:eastAsia="zh-TW"/>
        </w:rPr>
        <w:t>ed</w:t>
      </w:r>
      <w:r w:rsidRPr="00B6283F">
        <w:rPr>
          <w:lang w:eastAsia="zh-TW"/>
        </w:rPr>
        <w:t xml:space="preserve"> the primary system. In order to test the proposed functionalities, we </w:t>
      </w:r>
      <w:r w:rsidR="00BA42AE">
        <w:rPr>
          <w:lang w:eastAsia="zh-TW"/>
        </w:rPr>
        <w:t xml:space="preserve">manually </w:t>
      </w:r>
      <w:r w:rsidR="000C1C64">
        <w:rPr>
          <w:lang w:eastAsia="zh-TW"/>
        </w:rPr>
        <w:t>kill</w:t>
      </w:r>
      <w:r w:rsidR="00BA42AE">
        <w:rPr>
          <w:lang w:eastAsia="zh-TW"/>
        </w:rPr>
        <w:t>ed</w:t>
      </w:r>
      <w:r w:rsidR="000C1C64">
        <w:rPr>
          <w:lang w:eastAsia="zh-TW"/>
        </w:rPr>
        <w:t xml:space="preserve"> the target program and </w:t>
      </w:r>
      <w:r w:rsidRPr="00B6283F">
        <w:rPr>
          <w:lang w:eastAsia="zh-TW"/>
        </w:rPr>
        <w:t>use</w:t>
      </w:r>
      <w:r w:rsidR="00BA42AE">
        <w:rPr>
          <w:lang w:eastAsia="zh-TW"/>
        </w:rPr>
        <w:t>d</w:t>
      </w:r>
      <w:r w:rsidRPr="00B6283F">
        <w:rPr>
          <w:lang w:eastAsia="zh-TW"/>
        </w:rPr>
        <w:t xml:space="preserve"> the fork bomb command to crash the primary system.</w:t>
      </w:r>
      <w:r w:rsidR="00BE384C">
        <w:rPr>
          <w:lang w:eastAsia="zh-TW"/>
        </w:rPr>
        <w:t xml:space="preserve"> In addition to evaluat</w:t>
      </w:r>
      <w:r w:rsidR="00BA42AE">
        <w:rPr>
          <w:lang w:eastAsia="zh-TW"/>
        </w:rPr>
        <w:t>ing</w:t>
      </w:r>
      <w:r w:rsidR="00BE384C">
        <w:rPr>
          <w:lang w:eastAsia="zh-TW"/>
        </w:rPr>
        <w:t xml:space="preserve"> the functionality, </w:t>
      </w:r>
      <w:r w:rsidR="00870578">
        <w:rPr>
          <w:lang w:eastAsia="zh-TW"/>
        </w:rPr>
        <w:t xml:space="preserve">for Mode-2 programs </w:t>
      </w:r>
      <w:r w:rsidR="00BE384C">
        <w:rPr>
          <w:lang w:eastAsia="zh-TW"/>
        </w:rPr>
        <w:t>we also measure</w:t>
      </w:r>
      <w:r w:rsidR="00BA42AE">
        <w:rPr>
          <w:lang w:eastAsia="zh-TW"/>
        </w:rPr>
        <w:t>d</w:t>
      </w:r>
      <w:r w:rsidR="00BE384C">
        <w:rPr>
          <w:lang w:eastAsia="zh-TW"/>
        </w:rPr>
        <w:t xml:space="preserve"> </w:t>
      </w:r>
      <w:r w:rsidR="00070FE1">
        <w:rPr>
          <w:lang w:eastAsia="zh-TW"/>
        </w:rPr>
        <w:t xml:space="preserve">the size of </w:t>
      </w:r>
      <w:r w:rsidR="00AE25B7">
        <w:rPr>
          <w:lang w:eastAsia="zh-TW"/>
        </w:rPr>
        <w:t xml:space="preserve">the </w:t>
      </w:r>
      <w:r w:rsidR="00070FE1">
        <w:rPr>
          <w:lang w:eastAsia="zh-TW"/>
        </w:rPr>
        <w:t>checkpoint image and</w:t>
      </w:r>
      <w:r w:rsidR="00070FE1" w:rsidRPr="002704AC">
        <w:rPr>
          <w:lang w:eastAsia="zh-TW"/>
        </w:rPr>
        <w:t xml:space="preserve"> </w:t>
      </w:r>
      <w:r w:rsidR="00BA42AE" w:rsidRPr="002704AC">
        <w:rPr>
          <w:lang w:eastAsia="zh-TW"/>
        </w:rPr>
        <w:t xml:space="preserve">monitored the </w:t>
      </w:r>
      <w:r w:rsidR="00BE384C" w:rsidRPr="002704AC">
        <w:rPr>
          <w:lang w:eastAsia="zh-TW"/>
        </w:rPr>
        <w:t xml:space="preserve">recovery </w:t>
      </w:r>
      <w:r w:rsidR="00BA42AE" w:rsidRPr="002704AC">
        <w:rPr>
          <w:lang w:eastAsia="zh-TW"/>
        </w:rPr>
        <w:t xml:space="preserve">process </w:t>
      </w:r>
      <w:r w:rsidR="00BE384C" w:rsidRPr="002704AC">
        <w:rPr>
          <w:lang w:eastAsia="zh-TW"/>
        </w:rPr>
        <w:t>from the primary system crash</w:t>
      </w:r>
      <w:r w:rsidR="00BA42AE" w:rsidRPr="002704AC">
        <w:rPr>
          <w:lang w:eastAsia="zh-TW"/>
        </w:rPr>
        <w:t>ing</w:t>
      </w:r>
      <w:r w:rsidR="00BE384C" w:rsidRPr="002704AC">
        <w:rPr>
          <w:lang w:eastAsia="zh-TW"/>
        </w:rPr>
        <w:t xml:space="preserve"> to the target program resum</w:t>
      </w:r>
      <w:r w:rsidR="00BA42AE" w:rsidRPr="002704AC">
        <w:rPr>
          <w:lang w:eastAsia="zh-TW"/>
        </w:rPr>
        <w:t>ing</w:t>
      </w:r>
      <w:r w:rsidR="00BE384C" w:rsidRPr="002704AC">
        <w:rPr>
          <w:lang w:eastAsia="zh-TW"/>
        </w:rPr>
        <w:t xml:space="preserve"> </w:t>
      </w:r>
      <w:r w:rsidR="00BA42AE" w:rsidRPr="002704AC">
        <w:rPr>
          <w:lang w:eastAsia="zh-TW"/>
        </w:rPr>
        <w:t xml:space="preserve">execution in </w:t>
      </w:r>
      <w:r w:rsidR="00BE384C">
        <w:rPr>
          <w:lang w:eastAsia="zh-TW"/>
        </w:rPr>
        <w:t>the redundant system.</w:t>
      </w:r>
      <w:r w:rsidR="00870578">
        <w:rPr>
          <w:lang w:eastAsia="zh-TW"/>
        </w:rPr>
        <w:t xml:space="preserve"> The frequency of checkpointing </w:t>
      </w:r>
      <w:r w:rsidR="00BA42AE">
        <w:rPr>
          <w:lang w:eastAsia="zh-TW"/>
        </w:rPr>
        <w:t>wa</w:t>
      </w:r>
      <w:r w:rsidR="00870578">
        <w:rPr>
          <w:lang w:eastAsia="zh-TW"/>
        </w:rPr>
        <w:t>s set to 5 sec.</w:t>
      </w:r>
      <w:r w:rsidR="00CA1E48">
        <w:rPr>
          <w:lang w:eastAsia="zh-TW"/>
        </w:rPr>
        <w:t xml:space="preserve"> Table III lists the evaluation results</w:t>
      </w:r>
      <w:r w:rsidR="00BA42AE">
        <w:rPr>
          <w:lang w:eastAsia="zh-TW"/>
        </w:rPr>
        <w:t>, which are t</w:t>
      </w:r>
      <w:r w:rsidR="00AC47C3">
        <w:rPr>
          <w:lang w:eastAsia="zh-TW"/>
        </w:rPr>
        <w:t xml:space="preserve">he average </w:t>
      </w:r>
      <w:r w:rsidR="00BA42AE">
        <w:rPr>
          <w:lang w:eastAsia="zh-TW"/>
        </w:rPr>
        <w:t xml:space="preserve">values obtained over </w:t>
      </w:r>
      <w:r w:rsidR="00AC47C3">
        <w:rPr>
          <w:lang w:eastAsia="zh-TW"/>
        </w:rPr>
        <w:t xml:space="preserve">ten </w:t>
      </w:r>
      <w:r w:rsidR="00281EAF">
        <w:rPr>
          <w:lang w:eastAsia="zh-TW"/>
        </w:rPr>
        <w:t>execution</w:t>
      </w:r>
      <w:r w:rsidR="00AC47C3">
        <w:rPr>
          <w:lang w:eastAsia="zh-TW"/>
        </w:rPr>
        <w:t>s.</w:t>
      </w:r>
    </w:p>
    <w:p w14:paraId="78144EBC" w14:textId="77777777" w:rsidR="005608DE" w:rsidRPr="001A1990" w:rsidRDefault="005608DE" w:rsidP="005608DE">
      <w:pPr>
        <w:spacing w:line="200" w:lineRule="atLeast"/>
        <w:jc w:val="center"/>
        <w:outlineLvl w:val="0"/>
      </w:pPr>
      <w:r w:rsidRPr="001A1990">
        <w:rPr>
          <w:rFonts w:eastAsia="DFPOP-SB"/>
          <w:sz w:val="18"/>
        </w:rPr>
        <w:t>TABLE I</w:t>
      </w:r>
      <w:r>
        <w:rPr>
          <w:rFonts w:eastAsia="DFPOP-SB"/>
          <w:sz w:val="18"/>
        </w:rPr>
        <w:t>I</w:t>
      </w:r>
      <w:r w:rsidR="00624F14">
        <w:rPr>
          <w:rFonts w:eastAsia="DFPOP-SB"/>
          <w:sz w:val="18"/>
        </w:rPr>
        <w:t>I</w:t>
      </w:r>
    </w:p>
    <w:p w14:paraId="3E1D7BAE" w14:textId="77777777" w:rsidR="005608DE" w:rsidRPr="001A1990" w:rsidRDefault="00CA1E48" w:rsidP="005608DE">
      <w:pPr>
        <w:spacing w:line="200" w:lineRule="atLeast"/>
        <w:jc w:val="center"/>
        <w:rPr>
          <w:sz w:val="18"/>
          <w:szCs w:val="18"/>
        </w:rPr>
      </w:pPr>
      <w:r>
        <w:rPr>
          <w:sz w:val="18"/>
          <w:szCs w:val="18"/>
        </w:rPr>
        <w:t>Evaluation results</w:t>
      </w:r>
      <w:r w:rsidR="005608DE" w:rsidRPr="001A1990">
        <w:rPr>
          <w:sz w:val="18"/>
          <w:szCs w:val="18"/>
        </w:rPr>
        <w:t>.</w:t>
      </w:r>
    </w:p>
    <w:tbl>
      <w:tblPr>
        <w:tblW w:w="4899" w:type="dxa"/>
        <w:jc w:val="center"/>
        <w:tblBorders>
          <w:top w:val="single" w:sz="4" w:space="0" w:color="000001"/>
          <w:left w:val="single" w:sz="4" w:space="0" w:color="000001"/>
          <w:bottom w:val="double" w:sz="4" w:space="0" w:color="000001"/>
          <w:insideH w:val="doub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828"/>
        <w:gridCol w:w="1459"/>
        <w:gridCol w:w="1460"/>
      </w:tblGrid>
      <w:tr w:rsidR="0004225B" w:rsidRPr="001A1990" w14:paraId="1F0EE9E8" w14:textId="77777777" w:rsidTr="005B4F38">
        <w:trPr>
          <w:trHeight w:val="198"/>
          <w:jc w:val="center"/>
        </w:trPr>
        <w:tc>
          <w:tcPr>
            <w:tcW w:w="1152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auto"/>
            <w:vAlign w:val="center"/>
          </w:tcPr>
          <w:p w14:paraId="0C1EA5F2" w14:textId="77777777" w:rsidR="0004225B" w:rsidRPr="00E63570" w:rsidRDefault="0004225B" w:rsidP="00F15BFD">
            <w:pPr>
              <w:snapToGrid w:val="0"/>
              <w:spacing w:line="160" w:lineRule="exact"/>
              <w:rPr>
                <w:sz w:val="14"/>
                <w:szCs w:val="14"/>
                <w:lang w:eastAsia="zh-TW"/>
              </w:rPr>
            </w:pPr>
            <w:r w:rsidRPr="00E63570">
              <w:rPr>
                <w:rFonts w:hint="eastAsia"/>
                <w:sz w:val="14"/>
                <w:szCs w:val="14"/>
                <w:lang w:eastAsia="zh-TW"/>
              </w:rPr>
              <w:t>B</w:t>
            </w:r>
            <w:r w:rsidRPr="00E63570">
              <w:rPr>
                <w:sz w:val="14"/>
                <w:szCs w:val="14"/>
                <w:lang w:eastAsia="zh-TW"/>
              </w:rPr>
              <w:t>enchmark</w:t>
            </w:r>
          </w:p>
        </w:tc>
        <w:tc>
          <w:tcPr>
            <w:tcW w:w="828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ED0DF54" w14:textId="17B1D232" w:rsidR="0004225B" w:rsidRPr="00E63570" w:rsidRDefault="0004225B" w:rsidP="00F15BFD">
            <w:pPr>
              <w:pStyle w:val="af2"/>
              <w:snapToGrid w:val="0"/>
              <w:spacing w:line="160" w:lineRule="exact"/>
              <w:ind w:left="0"/>
              <w:jc w:val="both"/>
              <w:rPr>
                <w:sz w:val="14"/>
                <w:szCs w:val="14"/>
                <w:lang w:val="en-US" w:eastAsia="zh-TW"/>
              </w:rPr>
            </w:pPr>
            <w:r>
              <w:rPr>
                <w:sz w:val="14"/>
                <w:szCs w:val="14"/>
                <w:lang w:val="en-US" w:eastAsia="zh-TW"/>
              </w:rPr>
              <w:t>Image size (byte</w:t>
            </w:r>
            <w:r w:rsidR="00BA42AE">
              <w:rPr>
                <w:sz w:val="14"/>
                <w:szCs w:val="14"/>
                <w:lang w:val="en-US" w:eastAsia="zh-TW"/>
              </w:rPr>
              <w:t>s</w:t>
            </w:r>
            <w:r>
              <w:rPr>
                <w:sz w:val="14"/>
                <w:szCs w:val="14"/>
                <w:lang w:val="en-US" w:eastAsia="zh-TW"/>
              </w:rPr>
              <w:t>)</w:t>
            </w:r>
          </w:p>
        </w:tc>
        <w:tc>
          <w:tcPr>
            <w:tcW w:w="1459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1445A5" w14:textId="0DE3CF46" w:rsidR="0004225B" w:rsidRDefault="0004225B" w:rsidP="00F15BFD">
            <w:pPr>
              <w:pStyle w:val="af2"/>
              <w:snapToGrid w:val="0"/>
              <w:spacing w:line="160" w:lineRule="exact"/>
              <w:ind w:left="0"/>
              <w:jc w:val="both"/>
              <w:rPr>
                <w:sz w:val="14"/>
                <w:szCs w:val="14"/>
                <w:lang w:val="en-US" w:eastAsia="zh-TW"/>
              </w:rPr>
            </w:pPr>
            <w:r>
              <w:rPr>
                <w:sz w:val="14"/>
                <w:szCs w:val="14"/>
                <w:lang w:val="en-US" w:eastAsia="zh-TW"/>
              </w:rPr>
              <w:t>Recovery time</w:t>
            </w:r>
            <w:r w:rsidR="005B4F38">
              <w:rPr>
                <w:sz w:val="14"/>
                <w:szCs w:val="14"/>
                <w:lang w:val="en-US" w:eastAsia="zh-TW"/>
              </w:rPr>
              <w:t xml:space="preserve"> (sec)</w:t>
            </w:r>
          </w:p>
          <w:p w14:paraId="6AC0CA9E" w14:textId="77777777" w:rsidR="0004225B" w:rsidRPr="00E63570" w:rsidRDefault="0004225B" w:rsidP="00F15BFD">
            <w:pPr>
              <w:pStyle w:val="af2"/>
              <w:snapToGrid w:val="0"/>
              <w:spacing w:line="160" w:lineRule="exact"/>
              <w:ind w:left="0"/>
              <w:jc w:val="both"/>
              <w:rPr>
                <w:sz w:val="14"/>
                <w:szCs w:val="14"/>
                <w:lang w:val="en-US" w:eastAsia="zh-TW"/>
              </w:rPr>
            </w:pPr>
            <w:r>
              <w:rPr>
                <w:rFonts w:hint="eastAsia"/>
                <w:sz w:val="14"/>
                <w:szCs w:val="14"/>
                <w:lang w:val="en-US" w:eastAsia="zh-TW"/>
              </w:rPr>
              <w:t>(</w:t>
            </w:r>
            <w:r>
              <w:rPr>
                <w:sz w:val="14"/>
                <w:szCs w:val="14"/>
                <w:lang w:val="en-US" w:eastAsia="zh-TW"/>
              </w:rPr>
              <w:t>kill</w:t>
            </w:r>
            <w:r>
              <w:rPr>
                <w:rFonts w:hint="eastAsia"/>
                <w:sz w:val="14"/>
                <w:szCs w:val="14"/>
                <w:lang w:val="en-US" w:eastAsia="zh-TW"/>
              </w:rPr>
              <w:t xml:space="preserve"> p</w:t>
            </w:r>
            <w:r>
              <w:rPr>
                <w:sz w:val="14"/>
                <w:szCs w:val="14"/>
                <w:lang w:val="en-US" w:eastAsia="zh-TW"/>
              </w:rPr>
              <w:t>rogram)</w:t>
            </w:r>
          </w:p>
        </w:tc>
        <w:tc>
          <w:tcPr>
            <w:tcW w:w="146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129FD06" w14:textId="779356F1" w:rsidR="0004225B" w:rsidRDefault="0004225B" w:rsidP="00F15BFD">
            <w:pPr>
              <w:pStyle w:val="af2"/>
              <w:snapToGrid w:val="0"/>
              <w:spacing w:line="160" w:lineRule="exact"/>
              <w:ind w:left="0"/>
              <w:jc w:val="both"/>
              <w:rPr>
                <w:sz w:val="14"/>
                <w:szCs w:val="14"/>
                <w:lang w:val="en-US" w:eastAsia="zh-TW"/>
              </w:rPr>
            </w:pPr>
            <w:r>
              <w:rPr>
                <w:rFonts w:hint="eastAsia"/>
                <w:sz w:val="14"/>
                <w:szCs w:val="14"/>
                <w:lang w:val="en-US" w:eastAsia="zh-TW"/>
              </w:rPr>
              <w:t>R</w:t>
            </w:r>
            <w:r>
              <w:rPr>
                <w:sz w:val="14"/>
                <w:szCs w:val="14"/>
                <w:lang w:val="en-US" w:eastAsia="zh-TW"/>
              </w:rPr>
              <w:t>ecovery time</w:t>
            </w:r>
            <w:r w:rsidR="005B4F38">
              <w:rPr>
                <w:sz w:val="14"/>
                <w:szCs w:val="14"/>
                <w:lang w:val="en-US" w:eastAsia="zh-TW"/>
              </w:rPr>
              <w:t xml:space="preserve"> (sec)</w:t>
            </w:r>
          </w:p>
          <w:p w14:paraId="42DC78B1" w14:textId="77777777" w:rsidR="0004225B" w:rsidRPr="00E63570" w:rsidRDefault="0004225B" w:rsidP="00F15BFD">
            <w:pPr>
              <w:pStyle w:val="af2"/>
              <w:snapToGrid w:val="0"/>
              <w:spacing w:line="160" w:lineRule="exact"/>
              <w:ind w:left="0"/>
              <w:jc w:val="both"/>
              <w:rPr>
                <w:sz w:val="14"/>
                <w:szCs w:val="14"/>
                <w:lang w:val="en-US" w:eastAsia="zh-TW"/>
              </w:rPr>
            </w:pPr>
            <w:r>
              <w:rPr>
                <w:rFonts w:hint="eastAsia"/>
                <w:sz w:val="14"/>
                <w:szCs w:val="14"/>
                <w:lang w:val="en-US" w:eastAsia="zh-TW"/>
              </w:rPr>
              <w:t>(</w:t>
            </w:r>
            <w:r>
              <w:rPr>
                <w:sz w:val="14"/>
                <w:szCs w:val="14"/>
                <w:lang w:val="en-US" w:eastAsia="zh-TW"/>
              </w:rPr>
              <w:t>fork bomb)</w:t>
            </w:r>
          </w:p>
        </w:tc>
      </w:tr>
      <w:tr w:rsidR="0004225B" w:rsidRPr="001A1990" w14:paraId="23252D91" w14:textId="77777777" w:rsidTr="005B4F38">
        <w:trPr>
          <w:trHeight w:val="198"/>
          <w:jc w:val="center"/>
        </w:trPr>
        <w:tc>
          <w:tcPr>
            <w:tcW w:w="1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1A3032CA" w14:textId="77777777" w:rsidR="0004225B" w:rsidRPr="00E63570" w:rsidRDefault="0004225B" w:rsidP="00F15BFD">
            <w:pPr>
              <w:snapToGrid w:val="0"/>
              <w:spacing w:line="160" w:lineRule="exact"/>
              <w:rPr>
                <w:sz w:val="14"/>
                <w:szCs w:val="14"/>
                <w:lang w:eastAsia="zh-TW"/>
              </w:rPr>
            </w:pPr>
            <w:r w:rsidRPr="00E63570">
              <w:rPr>
                <w:sz w:val="14"/>
                <w:szCs w:val="14"/>
                <w:lang w:eastAsia="zh-TW"/>
              </w:rPr>
              <w:t>basicmath_small</w:t>
            </w:r>
          </w:p>
        </w:tc>
        <w:tc>
          <w:tcPr>
            <w:tcW w:w="82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6192A20" w14:textId="77777777" w:rsidR="0004225B" w:rsidRPr="00E63570" w:rsidRDefault="005B4F38" w:rsidP="00F15BFD">
            <w:pPr>
              <w:snapToGrid w:val="0"/>
              <w:spacing w:line="160" w:lineRule="exact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2</w:t>
            </w:r>
            <w:r>
              <w:rPr>
                <w:sz w:val="14"/>
                <w:szCs w:val="14"/>
                <w:lang w:eastAsia="zh-TW"/>
              </w:rPr>
              <w:t>,211,556</w:t>
            </w:r>
          </w:p>
        </w:tc>
        <w:tc>
          <w:tcPr>
            <w:tcW w:w="145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E71F70C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5</w:t>
            </w:r>
            <w:r>
              <w:rPr>
                <w:sz w:val="14"/>
                <w:szCs w:val="14"/>
                <w:lang w:eastAsia="zh-TW"/>
              </w:rPr>
              <w:t>.3</w:t>
            </w:r>
          </w:p>
        </w:tc>
        <w:tc>
          <w:tcPr>
            <w:tcW w:w="146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51F7702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5</w:t>
            </w:r>
            <w:r>
              <w:rPr>
                <w:sz w:val="14"/>
                <w:szCs w:val="14"/>
                <w:lang w:eastAsia="zh-TW"/>
              </w:rPr>
              <w:t>0.8</w:t>
            </w:r>
          </w:p>
        </w:tc>
      </w:tr>
      <w:tr w:rsidR="0004225B" w:rsidRPr="001A1990" w14:paraId="36F26340" w14:textId="77777777" w:rsidTr="005B4F38">
        <w:trPr>
          <w:trHeight w:val="198"/>
          <w:jc w:val="center"/>
        </w:trPr>
        <w:tc>
          <w:tcPr>
            <w:tcW w:w="1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6451E319" w14:textId="77777777" w:rsidR="0004225B" w:rsidRPr="00E63570" w:rsidRDefault="0004225B" w:rsidP="00F15BFD">
            <w:pPr>
              <w:snapToGrid w:val="0"/>
              <w:spacing w:line="160" w:lineRule="exact"/>
              <w:rPr>
                <w:sz w:val="14"/>
                <w:szCs w:val="14"/>
                <w:lang w:eastAsia="zh-TW"/>
              </w:rPr>
            </w:pPr>
            <w:r w:rsidRPr="00E63570">
              <w:rPr>
                <w:sz w:val="14"/>
                <w:szCs w:val="14"/>
                <w:lang w:eastAsia="zh-TW"/>
              </w:rPr>
              <w:t>basicmath_large</w:t>
            </w:r>
          </w:p>
        </w:tc>
        <w:tc>
          <w:tcPr>
            <w:tcW w:w="82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482249A" w14:textId="77777777" w:rsidR="0004225B" w:rsidRPr="00E63570" w:rsidRDefault="005B4F38" w:rsidP="00F15BFD">
            <w:pPr>
              <w:snapToGrid w:val="0"/>
              <w:spacing w:line="160" w:lineRule="exact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2</w:t>
            </w:r>
            <w:r>
              <w:rPr>
                <w:sz w:val="14"/>
                <w:szCs w:val="14"/>
                <w:lang w:eastAsia="zh-TW"/>
              </w:rPr>
              <w:t>,211,761</w:t>
            </w:r>
          </w:p>
        </w:tc>
        <w:tc>
          <w:tcPr>
            <w:tcW w:w="145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FC2FEB5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5</w:t>
            </w:r>
            <w:r>
              <w:rPr>
                <w:sz w:val="14"/>
                <w:szCs w:val="14"/>
                <w:lang w:eastAsia="zh-TW"/>
              </w:rPr>
              <w:t>.6</w:t>
            </w:r>
          </w:p>
        </w:tc>
        <w:tc>
          <w:tcPr>
            <w:tcW w:w="146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6B272FE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sz w:val="14"/>
                <w:szCs w:val="14"/>
                <w:lang w:eastAsia="zh-TW"/>
              </w:rPr>
            </w:pPr>
            <w:r>
              <w:rPr>
                <w:rFonts w:hint="eastAsia"/>
                <w:sz w:val="14"/>
                <w:szCs w:val="14"/>
                <w:lang w:eastAsia="zh-TW"/>
              </w:rPr>
              <w:t>5</w:t>
            </w:r>
            <w:r>
              <w:rPr>
                <w:sz w:val="14"/>
                <w:szCs w:val="14"/>
                <w:lang w:eastAsia="zh-TW"/>
              </w:rPr>
              <w:t>0.8</w:t>
            </w:r>
          </w:p>
        </w:tc>
      </w:tr>
      <w:tr w:rsidR="0004225B" w:rsidRPr="001A1990" w14:paraId="6180C278" w14:textId="77777777" w:rsidTr="005B4F38">
        <w:trPr>
          <w:trHeight w:val="198"/>
          <w:jc w:val="center"/>
        </w:trPr>
        <w:tc>
          <w:tcPr>
            <w:tcW w:w="1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0BD65429" w14:textId="77777777" w:rsidR="0004225B" w:rsidRPr="00E63570" w:rsidRDefault="0004225B" w:rsidP="00F15BFD">
            <w:pPr>
              <w:snapToGrid w:val="0"/>
              <w:spacing w:line="160" w:lineRule="exact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matrix2</w:t>
            </w:r>
          </w:p>
        </w:tc>
        <w:tc>
          <w:tcPr>
            <w:tcW w:w="82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8676E6E" w14:textId="77777777" w:rsidR="0004225B" w:rsidRPr="00E63570" w:rsidRDefault="005B4F38" w:rsidP="00F15BFD">
            <w:pPr>
              <w:snapToGrid w:val="0"/>
              <w:spacing w:line="160" w:lineRule="exact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2</w:t>
            </w:r>
            <w:r>
              <w:rPr>
                <w:rFonts w:eastAsia="標楷體"/>
                <w:sz w:val="14"/>
                <w:szCs w:val="14"/>
                <w:lang w:eastAsia="zh-TW"/>
              </w:rPr>
              <w:t>,210,821</w:t>
            </w:r>
          </w:p>
        </w:tc>
        <w:tc>
          <w:tcPr>
            <w:tcW w:w="145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3043B03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5</w:t>
            </w:r>
            <w:r>
              <w:rPr>
                <w:rFonts w:eastAsia="標楷體"/>
                <w:sz w:val="14"/>
                <w:szCs w:val="14"/>
                <w:lang w:eastAsia="zh-TW"/>
              </w:rPr>
              <w:t>.3</w:t>
            </w:r>
          </w:p>
        </w:tc>
        <w:tc>
          <w:tcPr>
            <w:tcW w:w="146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458E61E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5</w:t>
            </w:r>
            <w:r>
              <w:rPr>
                <w:rFonts w:eastAsia="標楷體"/>
                <w:sz w:val="14"/>
                <w:szCs w:val="14"/>
                <w:lang w:eastAsia="zh-TW"/>
              </w:rPr>
              <w:t>4.5</w:t>
            </w:r>
          </w:p>
        </w:tc>
      </w:tr>
      <w:tr w:rsidR="0004225B" w:rsidRPr="001A1990" w14:paraId="3B43DF43" w14:textId="77777777" w:rsidTr="005B4F38">
        <w:trPr>
          <w:trHeight w:val="198"/>
          <w:jc w:val="center"/>
        </w:trPr>
        <w:tc>
          <w:tcPr>
            <w:tcW w:w="1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vAlign w:val="center"/>
          </w:tcPr>
          <w:p w14:paraId="23B170EE" w14:textId="77777777" w:rsidR="0004225B" w:rsidRPr="00E63570" w:rsidRDefault="0004225B" w:rsidP="00F15BFD">
            <w:pPr>
              <w:snapToGrid w:val="0"/>
              <w:spacing w:line="160" w:lineRule="exact"/>
              <w:rPr>
                <w:rFonts w:eastAsia="標楷體"/>
                <w:kern w:val="2"/>
                <w:sz w:val="14"/>
                <w:szCs w:val="14"/>
                <w:lang w:eastAsia="zh-TW"/>
              </w:rPr>
            </w:pPr>
            <w:r w:rsidRPr="00E63570">
              <w:rPr>
                <w:rFonts w:eastAsia="標楷體" w:hint="eastAsia"/>
                <w:kern w:val="2"/>
                <w:sz w:val="14"/>
                <w:szCs w:val="14"/>
                <w:lang w:eastAsia="zh-TW"/>
              </w:rPr>
              <w:t>c</w:t>
            </w:r>
            <w:r w:rsidRPr="00E63570">
              <w:rPr>
                <w:rFonts w:eastAsia="標楷體"/>
                <w:kern w:val="2"/>
                <w:sz w:val="14"/>
                <w:szCs w:val="14"/>
                <w:lang w:eastAsia="zh-TW"/>
              </w:rPr>
              <w:t>ounter</w:t>
            </w:r>
          </w:p>
        </w:tc>
        <w:tc>
          <w:tcPr>
            <w:tcW w:w="82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9460D2F" w14:textId="77777777" w:rsidR="0004225B" w:rsidRPr="00E63570" w:rsidRDefault="005B4F38" w:rsidP="00F15BFD">
            <w:pPr>
              <w:snapToGrid w:val="0"/>
              <w:spacing w:line="160" w:lineRule="exact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2</w:t>
            </w:r>
            <w:r>
              <w:rPr>
                <w:rFonts w:eastAsia="標楷體"/>
                <w:sz w:val="14"/>
                <w:szCs w:val="14"/>
                <w:lang w:eastAsia="zh-TW"/>
              </w:rPr>
              <w:t>,205,265</w:t>
            </w:r>
          </w:p>
        </w:tc>
        <w:tc>
          <w:tcPr>
            <w:tcW w:w="145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3F74C327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5</w:t>
            </w:r>
            <w:r>
              <w:rPr>
                <w:rFonts w:eastAsia="標楷體"/>
                <w:sz w:val="14"/>
                <w:szCs w:val="14"/>
                <w:lang w:eastAsia="zh-TW"/>
              </w:rPr>
              <w:t>.5</w:t>
            </w:r>
          </w:p>
        </w:tc>
        <w:tc>
          <w:tcPr>
            <w:tcW w:w="14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D6F8B67" w14:textId="77777777" w:rsidR="0004225B" w:rsidRPr="00E63570" w:rsidRDefault="005B4F38" w:rsidP="002704AC">
            <w:pPr>
              <w:snapToGrid w:val="0"/>
              <w:spacing w:line="160" w:lineRule="exact"/>
              <w:jc w:val="center"/>
              <w:rPr>
                <w:rFonts w:eastAsia="標楷體"/>
                <w:sz w:val="14"/>
                <w:szCs w:val="14"/>
                <w:lang w:eastAsia="zh-TW"/>
              </w:rPr>
            </w:pPr>
            <w:r>
              <w:rPr>
                <w:rFonts w:eastAsia="標楷體" w:hint="eastAsia"/>
                <w:sz w:val="14"/>
                <w:szCs w:val="14"/>
                <w:lang w:eastAsia="zh-TW"/>
              </w:rPr>
              <w:t>4</w:t>
            </w:r>
            <w:r>
              <w:rPr>
                <w:rFonts w:eastAsia="標楷體"/>
                <w:sz w:val="14"/>
                <w:szCs w:val="14"/>
                <w:lang w:eastAsia="zh-TW"/>
              </w:rPr>
              <w:t>4.7</w:t>
            </w:r>
          </w:p>
        </w:tc>
      </w:tr>
    </w:tbl>
    <w:p w14:paraId="35D8D619" w14:textId="340EEC2D" w:rsidR="00C6193E" w:rsidRPr="00717AE1" w:rsidRDefault="00D4543E" w:rsidP="002210F0">
      <w:pPr>
        <w:spacing w:line="200" w:lineRule="atLeast"/>
        <w:ind w:firstLineChars="100" w:firstLine="200"/>
        <w:jc w:val="both"/>
        <w:rPr>
          <w:lang w:eastAsia="zh-TW"/>
        </w:rPr>
      </w:pPr>
      <w:r>
        <w:rPr>
          <w:lang w:eastAsia="zh-TW"/>
        </w:rPr>
        <w:t>The experimental result</w:t>
      </w:r>
      <w:r w:rsidR="00BA42AE">
        <w:rPr>
          <w:lang w:eastAsia="zh-TW"/>
        </w:rPr>
        <w:t>s</w:t>
      </w:r>
      <w:r>
        <w:rPr>
          <w:lang w:eastAsia="zh-TW"/>
        </w:rPr>
        <w:t xml:space="preserve"> </w:t>
      </w:r>
      <w:r w:rsidR="00BA42AE">
        <w:rPr>
          <w:lang w:eastAsia="zh-TW"/>
        </w:rPr>
        <w:t xml:space="preserve">demonstrate </w:t>
      </w:r>
      <w:r>
        <w:rPr>
          <w:lang w:eastAsia="zh-TW"/>
        </w:rPr>
        <w:t xml:space="preserve">that the proposed </w:t>
      </w:r>
      <w:r w:rsidR="00BA42AE">
        <w:rPr>
          <w:lang w:eastAsia="zh-TW"/>
        </w:rPr>
        <w:t xml:space="preserve">complete </w:t>
      </w:r>
      <w:r>
        <w:rPr>
          <w:lang w:eastAsia="zh-TW"/>
        </w:rPr>
        <w:t xml:space="preserve">system can successfully resume the </w:t>
      </w:r>
      <w:r w:rsidR="00BA42AE">
        <w:rPr>
          <w:lang w:eastAsia="zh-TW"/>
        </w:rPr>
        <w:t xml:space="preserve">work performed by the </w:t>
      </w:r>
      <w:r w:rsidR="0072456B">
        <w:rPr>
          <w:lang w:eastAsia="zh-TW"/>
        </w:rPr>
        <w:t>target program</w:t>
      </w:r>
      <w:r>
        <w:rPr>
          <w:lang w:eastAsia="zh-TW"/>
        </w:rPr>
        <w:t xml:space="preserve"> and</w:t>
      </w:r>
      <w:r w:rsidRPr="002704AC">
        <w:rPr>
          <w:lang w:eastAsia="zh-TW"/>
        </w:rPr>
        <w:t xml:space="preserve"> </w:t>
      </w:r>
      <w:r w:rsidR="00F11984" w:rsidRPr="002704AC">
        <w:rPr>
          <w:lang w:eastAsia="zh-TW"/>
        </w:rPr>
        <w:t xml:space="preserve">correctly swap the </w:t>
      </w:r>
      <w:r w:rsidRPr="002704AC">
        <w:rPr>
          <w:lang w:eastAsia="zh-TW"/>
        </w:rPr>
        <w:t>role</w:t>
      </w:r>
      <w:r w:rsidR="00F11984" w:rsidRPr="002704AC">
        <w:rPr>
          <w:lang w:eastAsia="zh-TW"/>
        </w:rPr>
        <w:t>s</w:t>
      </w:r>
      <w:r w:rsidRPr="002704AC">
        <w:rPr>
          <w:lang w:eastAsia="zh-TW"/>
        </w:rPr>
        <w:t xml:space="preserve"> </w:t>
      </w:r>
      <w:r w:rsidR="00F11984" w:rsidRPr="002704AC">
        <w:rPr>
          <w:lang w:eastAsia="zh-TW"/>
        </w:rPr>
        <w:t xml:space="preserve">of the two systems </w:t>
      </w:r>
      <w:r w:rsidR="00BA42AE" w:rsidRPr="002704AC">
        <w:rPr>
          <w:lang w:eastAsia="zh-TW"/>
        </w:rPr>
        <w:t xml:space="preserve">so as </w:t>
      </w:r>
      <w:r w:rsidRPr="002704AC">
        <w:rPr>
          <w:lang w:eastAsia="zh-TW"/>
        </w:rPr>
        <w:t xml:space="preserve">to </w:t>
      </w:r>
      <w:r>
        <w:rPr>
          <w:lang w:eastAsia="zh-TW"/>
        </w:rPr>
        <w:t>shorten the recovery time.</w:t>
      </w:r>
    </w:p>
    <w:p w14:paraId="5A9A3EDE" w14:textId="77777777" w:rsidR="00E97402" w:rsidRDefault="00E97402" w:rsidP="0086553B">
      <w:pPr>
        <w:pStyle w:val="1"/>
        <w:spacing w:before="120"/>
      </w:pPr>
      <w:r>
        <w:t>Conclusion</w:t>
      </w:r>
    </w:p>
    <w:p w14:paraId="6A6AB6EB" w14:textId="0FC73D3D" w:rsidR="005D72BB" w:rsidRPr="00894D3C" w:rsidRDefault="00D54C73" w:rsidP="002704AC">
      <w:pPr>
        <w:pStyle w:val="2"/>
        <w:numPr>
          <w:ilvl w:val="0"/>
          <w:numId w:val="0"/>
        </w:numPr>
        <w:ind w:firstLineChars="100" w:firstLine="200"/>
        <w:jc w:val="both"/>
        <w:rPr>
          <w:i w:val="0"/>
        </w:rPr>
      </w:pPr>
      <w:r w:rsidRPr="00D54C73">
        <w:rPr>
          <w:i w:val="0"/>
        </w:rPr>
        <w:t>This paper</w:t>
      </w:r>
      <w:r>
        <w:rPr>
          <w:i w:val="0"/>
        </w:rPr>
        <w:t xml:space="preserve"> </w:t>
      </w:r>
      <w:r w:rsidR="00BA42AE">
        <w:rPr>
          <w:i w:val="0"/>
        </w:rPr>
        <w:t xml:space="preserve">has </w:t>
      </w:r>
      <w:r>
        <w:rPr>
          <w:i w:val="0"/>
        </w:rPr>
        <w:t>develop</w:t>
      </w:r>
      <w:r w:rsidR="00BA42AE">
        <w:rPr>
          <w:i w:val="0"/>
        </w:rPr>
        <w:t>ed</w:t>
      </w:r>
      <w:r>
        <w:rPr>
          <w:i w:val="0"/>
        </w:rPr>
        <w:t xml:space="preserve"> a role-exchange, </w:t>
      </w:r>
      <w:bookmarkStart w:id="18" w:name="_Hlk57932424"/>
      <w:r>
        <w:rPr>
          <w:i w:val="0"/>
        </w:rPr>
        <w:t>system-level</w:t>
      </w:r>
      <w:r w:rsidR="002C333C">
        <w:rPr>
          <w:i w:val="0"/>
        </w:rPr>
        <w:t xml:space="preserve"> </w:t>
      </w:r>
      <w:r>
        <w:rPr>
          <w:i w:val="0"/>
        </w:rPr>
        <w:t>redundancy technique</w:t>
      </w:r>
      <w:bookmarkEnd w:id="18"/>
      <w:r w:rsidRPr="00D54C73">
        <w:rPr>
          <w:i w:val="0"/>
        </w:rPr>
        <w:t xml:space="preserve">. A primary system and a redundant system </w:t>
      </w:r>
      <w:r w:rsidR="00BA42AE">
        <w:rPr>
          <w:i w:val="0"/>
        </w:rPr>
        <w:t xml:space="preserve">are </w:t>
      </w:r>
      <w:r w:rsidRPr="00D54C73">
        <w:rPr>
          <w:i w:val="0"/>
        </w:rPr>
        <w:t>form</w:t>
      </w:r>
      <w:r w:rsidR="00BA42AE">
        <w:rPr>
          <w:i w:val="0"/>
        </w:rPr>
        <w:t>ulated into</w:t>
      </w:r>
      <w:r w:rsidRPr="00D54C73">
        <w:rPr>
          <w:i w:val="0"/>
        </w:rPr>
        <w:t xml:space="preserve"> </w:t>
      </w:r>
      <w:r w:rsidR="00BA42AE">
        <w:rPr>
          <w:i w:val="0"/>
        </w:rPr>
        <w:t>a</w:t>
      </w:r>
      <w:r w:rsidR="00BA42AE" w:rsidRPr="00D54C73">
        <w:rPr>
          <w:i w:val="0"/>
        </w:rPr>
        <w:t xml:space="preserve"> </w:t>
      </w:r>
      <w:r w:rsidRPr="00D54C73">
        <w:rPr>
          <w:i w:val="0"/>
        </w:rPr>
        <w:t>dependable structure</w:t>
      </w:r>
      <w:r w:rsidR="00BA42AE">
        <w:rPr>
          <w:i w:val="0"/>
        </w:rPr>
        <w:t>, with t</w:t>
      </w:r>
      <w:r w:rsidRPr="00D54C73">
        <w:rPr>
          <w:i w:val="0"/>
        </w:rPr>
        <w:t>he</w:t>
      </w:r>
      <w:r w:rsidR="00BA42AE">
        <w:rPr>
          <w:i w:val="0"/>
        </w:rPr>
        <w:t>se</w:t>
      </w:r>
      <w:r w:rsidRPr="00D54C73">
        <w:rPr>
          <w:i w:val="0"/>
        </w:rPr>
        <w:t xml:space="preserve"> two systems connected </w:t>
      </w:r>
      <w:r>
        <w:rPr>
          <w:i w:val="0"/>
        </w:rPr>
        <w:t xml:space="preserve">via </w:t>
      </w:r>
      <w:r w:rsidR="007A3B3E">
        <w:rPr>
          <w:i w:val="0"/>
        </w:rPr>
        <w:t xml:space="preserve">a </w:t>
      </w:r>
      <w:r>
        <w:rPr>
          <w:i w:val="0"/>
        </w:rPr>
        <w:t>network</w:t>
      </w:r>
      <w:r w:rsidRPr="00D54C73">
        <w:rPr>
          <w:i w:val="0"/>
        </w:rPr>
        <w:t xml:space="preserve">. The heartbeat mechanism is used to </w:t>
      </w:r>
      <w:r w:rsidR="00FF5919">
        <w:rPr>
          <w:i w:val="0"/>
        </w:rPr>
        <w:t>monitor</w:t>
      </w:r>
      <w:r w:rsidR="00FF5919" w:rsidRPr="00D54C73">
        <w:rPr>
          <w:i w:val="0"/>
        </w:rPr>
        <w:t xml:space="preserve"> </w:t>
      </w:r>
      <w:r w:rsidRPr="00D54C73">
        <w:rPr>
          <w:i w:val="0"/>
        </w:rPr>
        <w:t xml:space="preserve">whether the systems </w:t>
      </w:r>
      <w:r w:rsidR="00FF5919">
        <w:rPr>
          <w:i w:val="0"/>
        </w:rPr>
        <w:t xml:space="preserve">are </w:t>
      </w:r>
      <w:r w:rsidRPr="00D54C73">
        <w:rPr>
          <w:i w:val="0"/>
        </w:rPr>
        <w:t>work</w:t>
      </w:r>
      <w:r w:rsidR="00FF5919">
        <w:rPr>
          <w:i w:val="0"/>
        </w:rPr>
        <w:t>ing</w:t>
      </w:r>
      <w:r w:rsidRPr="00D54C73">
        <w:rPr>
          <w:i w:val="0"/>
        </w:rPr>
        <w:t xml:space="preserve"> normally. The checkpointing from </w:t>
      </w:r>
      <w:r w:rsidR="00BA42AE">
        <w:rPr>
          <w:i w:val="0"/>
        </w:rPr>
        <w:t xml:space="preserve">the </w:t>
      </w:r>
      <w:r w:rsidRPr="00D54C73">
        <w:rPr>
          <w:i w:val="0"/>
        </w:rPr>
        <w:t xml:space="preserve">DMTCP </w:t>
      </w:r>
      <w:r w:rsidR="00BA42AE">
        <w:rPr>
          <w:i w:val="0"/>
        </w:rPr>
        <w:t xml:space="preserve">tool </w:t>
      </w:r>
      <w:r w:rsidRPr="00D54C73">
        <w:rPr>
          <w:i w:val="0"/>
        </w:rPr>
        <w:t>is integrated to provide the capability of resuming the execution</w:t>
      </w:r>
      <w:r w:rsidR="00BA42AE">
        <w:rPr>
          <w:i w:val="0"/>
        </w:rPr>
        <w:t xml:space="preserve"> of the target program</w:t>
      </w:r>
      <w:r w:rsidRPr="00D54C73">
        <w:rPr>
          <w:i w:val="0"/>
        </w:rPr>
        <w:t>. In addition, GlusterFS is leveraged to provide dependable storage in which the checkpointed images will be stored.</w:t>
      </w:r>
      <w:r w:rsidR="003540B0">
        <w:rPr>
          <w:i w:val="0"/>
        </w:rPr>
        <w:t xml:space="preserve"> Based on the proposed technique, a GUI-based assistant tool is developed to guide users to easily </w:t>
      </w:r>
      <w:r w:rsidR="000746F1" w:rsidRPr="000746F1">
        <w:rPr>
          <w:i w:val="0"/>
        </w:rPr>
        <w:t>construct</w:t>
      </w:r>
      <w:r w:rsidR="003540B0">
        <w:rPr>
          <w:i w:val="0"/>
        </w:rPr>
        <w:t xml:space="preserve"> the </w:t>
      </w:r>
      <w:r w:rsidR="00FF5919">
        <w:rPr>
          <w:i w:val="0"/>
        </w:rPr>
        <w:t xml:space="preserve">complete </w:t>
      </w:r>
      <w:r w:rsidR="003540B0">
        <w:rPr>
          <w:i w:val="0"/>
        </w:rPr>
        <w:t>system.</w:t>
      </w:r>
      <w:r w:rsidRPr="00D54C73">
        <w:rPr>
          <w:i w:val="0"/>
        </w:rPr>
        <w:t xml:space="preserve"> </w:t>
      </w:r>
      <w:r w:rsidR="00BA42AE">
        <w:rPr>
          <w:i w:val="0"/>
        </w:rPr>
        <w:t xml:space="preserve">The experimental results obtained using </w:t>
      </w:r>
      <w:r w:rsidRPr="00D54C73">
        <w:rPr>
          <w:i w:val="0"/>
        </w:rPr>
        <w:t>the tested benchmark</w:t>
      </w:r>
      <w:r w:rsidR="00BA42AE">
        <w:rPr>
          <w:i w:val="0"/>
        </w:rPr>
        <w:t>s</w:t>
      </w:r>
      <w:r w:rsidRPr="00D54C73">
        <w:rPr>
          <w:i w:val="0"/>
        </w:rPr>
        <w:t xml:space="preserve"> and s</w:t>
      </w:r>
      <w:r w:rsidR="00BA42AE">
        <w:rPr>
          <w:i w:val="0"/>
        </w:rPr>
        <w:t>cenar</w:t>
      </w:r>
      <w:r w:rsidRPr="00D54C73">
        <w:rPr>
          <w:i w:val="0"/>
        </w:rPr>
        <w:t>i</w:t>
      </w:r>
      <w:r w:rsidR="00BA42AE">
        <w:rPr>
          <w:i w:val="0"/>
        </w:rPr>
        <w:t>os</w:t>
      </w:r>
      <w:r w:rsidRPr="00D54C73">
        <w:rPr>
          <w:i w:val="0"/>
        </w:rPr>
        <w:t xml:space="preserve"> show that the target program can continuously and correctly perform its work when one of the systems fails.</w:t>
      </w:r>
      <w:r w:rsidR="00D26045">
        <w:rPr>
          <w:i w:val="0"/>
        </w:rPr>
        <w:t xml:space="preserve"> </w:t>
      </w:r>
      <w:r w:rsidR="00D26045" w:rsidRPr="00D26045">
        <w:rPr>
          <w:i w:val="0"/>
        </w:rPr>
        <w:t xml:space="preserve">This </w:t>
      </w:r>
      <w:r w:rsidR="006D18A4">
        <w:rPr>
          <w:i w:val="0"/>
        </w:rPr>
        <w:t xml:space="preserve">study has </w:t>
      </w:r>
      <w:r w:rsidR="00D26045" w:rsidRPr="00D26045">
        <w:rPr>
          <w:i w:val="0"/>
        </w:rPr>
        <w:t>provide</w:t>
      </w:r>
      <w:r w:rsidR="006D18A4">
        <w:rPr>
          <w:i w:val="0"/>
        </w:rPr>
        <w:t>d</w:t>
      </w:r>
      <w:r w:rsidR="00D26045" w:rsidRPr="00D26045">
        <w:rPr>
          <w:i w:val="0"/>
        </w:rPr>
        <w:t xml:space="preserve"> an easy and systematic approach to add</w:t>
      </w:r>
      <w:r w:rsidR="006D18A4">
        <w:rPr>
          <w:i w:val="0"/>
        </w:rPr>
        <w:t>ing</w:t>
      </w:r>
      <w:r w:rsidR="00D26045" w:rsidRPr="00D26045">
        <w:rPr>
          <w:i w:val="0"/>
        </w:rPr>
        <w:t xml:space="preserve"> the feature of system-level redundancy for users who want to improve the fault tolerance of </w:t>
      </w:r>
      <w:r w:rsidR="006D18A4">
        <w:rPr>
          <w:i w:val="0"/>
        </w:rPr>
        <w:t xml:space="preserve">embedded </w:t>
      </w:r>
      <w:r w:rsidR="00D26045" w:rsidRPr="00D26045">
        <w:rPr>
          <w:i w:val="0"/>
        </w:rPr>
        <w:t>systems.</w:t>
      </w:r>
    </w:p>
    <w:p w14:paraId="1AF84145" w14:textId="77777777" w:rsidR="00E97402" w:rsidRDefault="00E97402" w:rsidP="0086553B">
      <w:pPr>
        <w:pStyle w:val="ReferenceHead"/>
        <w:spacing w:before="120"/>
      </w:pPr>
      <w:r>
        <w:t>References</w:t>
      </w:r>
    </w:p>
    <w:p w14:paraId="40ECBD1F" w14:textId="77777777" w:rsidR="00894D3C" w:rsidRPr="004A5904" w:rsidRDefault="00894D3C" w:rsidP="00894D3C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rStyle w:val="fontstyle01"/>
          <w:sz w:val="16"/>
          <w:szCs w:val="16"/>
          <w:lang w:val="en-US"/>
        </w:rPr>
      </w:pPr>
      <w:bookmarkStart w:id="19" w:name="OLE_LINK41"/>
      <w:bookmarkStart w:id="20" w:name="OLE_LINK42"/>
      <w:r w:rsidRPr="004A5904">
        <w:rPr>
          <w:rFonts w:eastAsia="DFPOP-SB"/>
          <w:sz w:val="16"/>
          <w:szCs w:val="16"/>
          <w:lang w:val="en-US"/>
        </w:rPr>
        <w:t xml:space="preserve">R. C. </w:t>
      </w:r>
      <w:r w:rsidRPr="004A5904">
        <w:rPr>
          <w:rStyle w:val="fontstyle01"/>
          <w:sz w:val="16"/>
          <w:szCs w:val="16"/>
          <w:lang w:val="en-US"/>
        </w:rPr>
        <w:t xml:space="preserve">Baumann, “Radiation-induced soft errors in advanced semiconductor technologies,” in </w:t>
      </w:r>
      <w:r w:rsidRPr="004A5904">
        <w:rPr>
          <w:rStyle w:val="fontstyle21"/>
          <w:i/>
          <w:sz w:val="16"/>
          <w:szCs w:val="16"/>
          <w:lang w:val="en-US"/>
        </w:rPr>
        <w:t>IEEE Transactions on Device and Materials</w:t>
      </w:r>
      <w:r w:rsidRPr="004A5904">
        <w:rPr>
          <w:i/>
          <w:color w:val="000000"/>
          <w:sz w:val="16"/>
          <w:szCs w:val="16"/>
          <w:lang w:val="en-US"/>
        </w:rPr>
        <w:t xml:space="preserve"> </w:t>
      </w:r>
      <w:r w:rsidRPr="004A5904">
        <w:rPr>
          <w:rStyle w:val="fontstyle21"/>
          <w:i/>
          <w:sz w:val="16"/>
          <w:szCs w:val="16"/>
          <w:lang w:val="en-US"/>
        </w:rPr>
        <w:t>Reliability</w:t>
      </w:r>
      <w:r w:rsidRPr="004A5904">
        <w:rPr>
          <w:rStyle w:val="fontstyle01"/>
          <w:sz w:val="16"/>
          <w:szCs w:val="16"/>
          <w:lang w:val="en-US"/>
        </w:rPr>
        <w:t>, vol. 5, no. 3, pp. 305–316, Sep. 2005.</w:t>
      </w:r>
    </w:p>
    <w:p w14:paraId="55202BEC" w14:textId="77777777" w:rsidR="00894D3C" w:rsidRPr="004A5904" w:rsidRDefault="00894D3C" w:rsidP="00894D3C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  <w:lang w:val="en-US"/>
        </w:rPr>
      </w:pPr>
      <w:r w:rsidRPr="004A5904">
        <w:rPr>
          <w:sz w:val="16"/>
          <w:szCs w:val="16"/>
          <w:lang w:val="en-US"/>
        </w:rPr>
        <w:t xml:space="preserve">G. A. Reis, J. Chang, N. Vachharajani, R. Rangan, and D. I. August, “Swift: Software implemented fault tolerance,” in </w:t>
      </w:r>
      <w:r w:rsidRPr="004A5904">
        <w:rPr>
          <w:i/>
          <w:sz w:val="16"/>
          <w:szCs w:val="16"/>
          <w:lang w:val="en-US"/>
        </w:rPr>
        <w:t xml:space="preserve">Proceedings of the International Symposium on Code Generation and Optimization </w:t>
      </w:r>
      <w:r w:rsidRPr="004A5904">
        <w:rPr>
          <w:sz w:val="16"/>
          <w:szCs w:val="16"/>
          <w:lang w:val="en-US"/>
        </w:rPr>
        <w:t>(CGO’05), Washington, DC, USA: IEEE Computer Society, pp. 243–254, 2005.</w:t>
      </w:r>
    </w:p>
    <w:p w14:paraId="4E41D885" w14:textId="77777777" w:rsidR="00894D3C" w:rsidRPr="004A5904" w:rsidRDefault="00894D3C" w:rsidP="00894D3C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  <w:lang w:val="en-US"/>
        </w:rPr>
      </w:pPr>
      <w:r w:rsidRPr="004A5904">
        <w:rPr>
          <w:sz w:val="16"/>
          <w:szCs w:val="16"/>
          <w:lang w:val="en-US"/>
        </w:rPr>
        <w:t xml:space="preserve">A. Shye, J. Blomstedt, T. Moseley, V. J. Reddi, and D. A. Connors, “PLR: A software approach to transient fault tolerance for multicore architectures,” in </w:t>
      </w:r>
      <w:r w:rsidRPr="004A5904">
        <w:rPr>
          <w:i/>
          <w:sz w:val="16"/>
          <w:szCs w:val="16"/>
          <w:lang w:val="en-US"/>
        </w:rPr>
        <w:t>IEEE Transactions on Dependable and Secure Computing</w:t>
      </w:r>
      <w:r w:rsidRPr="004A5904">
        <w:rPr>
          <w:sz w:val="16"/>
          <w:szCs w:val="16"/>
          <w:lang w:val="en-US"/>
        </w:rPr>
        <w:t>, vol. 6, no. 2, pp. 135–148, April 2009.</w:t>
      </w:r>
    </w:p>
    <w:p w14:paraId="0CC44E74" w14:textId="77777777" w:rsidR="00894D3C" w:rsidRPr="004A5904" w:rsidRDefault="00894D3C" w:rsidP="00894D3C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  <w:lang w:val="en-US" w:eastAsia="zh-TW"/>
        </w:rPr>
      </w:pPr>
      <w:r w:rsidRPr="004A5904">
        <w:rPr>
          <w:sz w:val="16"/>
          <w:szCs w:val="16"/>
          <w:lang w:val="en-US"/>
        </w:rPr>
        <w:t>A. Avizienis, “</w:t>
      </w:r>
      <w:bookmarkStart w:id="21" w:name="OLE_LINK40"/>
      <w:r w:rsidRPr="004A5904">
        <w:rPr>
          <w:sz w:val="16"/>
          <w:szCs w:val="16"/>
          <w:lang w:val="en-US"/>
        </w:rPr>
        <w:t>The N-version</w:t>
      </w:r>
      <w:bookmarkEnd w:id="21"/>
      <w:r w:rsidRPr="004A5904">
        <w:rPr>
          <w:sz w:val="16"/>
          <w:szCs w:val="16"/>
          <w:lang w:val="en-US"/>
        </w:rPr>
        <w:t xml:space="preserve"> Approach to Fault-Tolerant Software,” in </w:t>
      </w:r>
      <w:r w:rsidRPr="004A5904">
        <w:rPr>
          <w:i/>
          <w:sz w:val="16"/>
          <w:szCs w:val="16"/>
          <w:lang w:val="en-US"/>
        </w:rPr>
        <w:t>IEEE Transactions on Software Engineering</w:t>
      </w:r>
      <w:r w:rsidRPr="004A5904">
        <w:rPr>
          <w:sz w:val="16"/>
          <w:szCs w:val="16"/>
          <w:lang w:val="en-US"/>
        </w:rPr>
        <w:t>, vol. 11, no. 12, pp 1491-1501, Dec., 1985.</w:t>
      </w:r>
    </w:p>
    <w:p w14:paraId="620269BE" w14:textId="77777777" w:rsidR="0039245A" w:rsidRPr="0039245A" w:rsidRDefault="0039245A" w:rsidP="0039245A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  <w:lang w:val="en-US"/>
        </w:rPr>
      </w:pPr>
      <w:r w:rsidRPr="004A5904">
        <w:rPr>
          <w:sz w:val="16"/>
          <w:szCs w:val="16"/>
          <w:lang w:val="en-US" w:eastAsia="zh-TW"/>
        </w:rPr>
        <w:t xml:space="preserve">Raspberry Pi official website. </w:t>
      </w:r>
      <w:hyperlink r:id="rId20">
        <w:r w:rsidRPr="004A5904">
          <w:rPr>
            <w:rStyle w:val="InternetLink"/>
            <w:sz w:val="16"/>
            <w:szCs w:val="16"/>
            <w:lang w:val="en-US" w:eastAsia="zh-TW"/>
          </w:rPr>
          <w:t>https://www.raspberrypi.org</w:t>
        </w:r>
      </w:hyperlink>
      <w:r w:rsidRPr="004A5904">
        <w:rPr>
          <w:sz w:val="16"/>
          <w:szCs w:val="16"/>
          <w:lang w:val="en-US" w:eastAsia="zh-TW"/>
        </w:rPr>
        <w:t>. [Online; accessed 1-Dec-2018].</w:t>
      </w:r>
    </w:p>
    <w:p w14:paraId="119F814E" w14:textId="77777777" w:rsidR="0039245A" w:rsidRPr="004A5904" w:rsidRDefault="0039245A" w:rsidP="0039245A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  <w:lang w:val="en-US" w:eastAsia="zh-TW"/>
        </w:rPr>
      </w:pPr>
      <w:r w:rsidRPr="004A5904">
        <w:rPr>
          <w:sz w:val="16"/>
          <w:szCs w:val="16"/>
          <w:lang w:val="en-US" w:eastAsia="zh-TW"/>
        </w:rPr>
        <w:t xml:space="preserve">Alex Davies and Alessandro Orsaria, “Scale out with GlusterFS,” in </w:t>
      </w:r>
      <w:r w:rsidRPr="004A5904">
        <w:rPr>
          <w:i/>
          <w:sz w:val="16"/>
          <w:szCs w:val="16"/>
          <w:lang w:val="en-US" w:eastAsia="zh-TW"/>
        </w:rPr>
        <w:t>Linux Journal</w:t>
      </w:r>
      <w:r w:rsidRPr="004A5904">
        <w:rPr>
          <w:sz w:val="16"/>
          <w:szCs w:val="16"/>
          <w:lang w:val="en-US" w:eastAsia="zh-TW"/>
        </w:rPr>
        <w:t>, vol. 2013, no. 235, November, 2013.</w:t>
      </w:r>
    </w:p>
    <w:p w14:paraId="6D12F09D" w14:textId="74894483" w:rsidR="00894D3C" w:rsidRPr="0086553B" w:rsidRDefault="008E4A6D" w:rsidP="0026411F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</w:rPr>
      </w:pPr>
      <w:r>
        <w:rPr>
          <w:sz w:val="16"/>
          <w:szCs w:val="16"/>
          <w:lang w:val="en-US" w:eastAsia="zh-TW"/>
        </w:rPr>
        <w:t>J</w:t>
      </w:r>
      <w:r w:rsidR="00894D3C" w:rsidRPr="004A5904">
        <w:rPr>
          <w:sz w:val="16"/>
          <w:szCs w:val="16"/>
          <w:lang w:val="en-US" w:eastAsia="zh-TW"/>
        </w:rPr>
        <w:t xml:space="preserve">ason Ansel, Kapil Arya and Gene Cooperman, “DMTCP: Transparent Checkpointing for Cluster Computations and the Desktop,” in </w:t>
      </w:r>
      <w:r w:rsidR="00894D3C" w:rsidRPr="004A5904">
        <w:rPr>
          <w:i/>
          <w:sz w:val="16"/>
          <w:szCs w:val="16"/>
          <w:lang w:val="en-US" w:eastAsia="zh-TW"/>
        </w:rPr>
        <w:t>23</w:t>
      </w:r>
      <w:r w:rsidR="00894D3C" w:rsidRPr="004A5904">
        <w:rPr>
          <w:i/>
          <w:sz w:val="16"/>
          <w:szCs w:val="16"/>
          <w:vertAlign w:val="superscript"/>
          <w:lang w:val="en-US" w:eastAsia="zh-TW"/>
        </w:rPr>
        <w:t>rd</w:t>
      </w:r>
      <w:r w:rsidR="00894D3C" w:rsidRPr="004A5904">
        <w:rPr>
          <w:i/>
          <w:sz w:val="16"/>
          <w:szCs w:val="16"/>
          <w:lang w:val="en-US" w:eastAsia="zh-TW"/>
        </w:rPr>
        <w:t xml:space="preserve"> IEEE International Parallel and Distributed Processing Symposium</w:t>
      </w:r>
      <w:r w:rsidR="00894D3C" w:rsidRPr="004A5904">
        <w:rPr>
          <w:sz w:val="16"/>
          <w:szCs w:val="16"/>
          <w:lang w:val="en-US" w:eastAsia="zh-TW"/>
        </w:rPr>
        <w:t xml:space="preserve"> (IPDPS’09), Rome, Italy, May, 2009.</w:t>
      </w:r>
    </w:p>
    <w:bookmarkEnd w:id="19"/>
    <w:bookmarkEnd w:id="20"/>
    <w:p w14:paraId="0AA5B478" w14:textId="77777777" w:rsidR="001B2686" w:rsidRDefault="00894D3C" w:rsidP="00263C95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  <w:lang w:val="en-US"/>
        </w:rPr>
      </w:pPr>
      <w:r w:rsidRPr="004A5904">
        <w:rPr>
          <w:sz w:val="16"/>
          <w:szCs w:val="16"/>
          <w:lang w:val="en-US"/>
        </w:rPr>
        <w:t xml:space="preserve">James S. Plank, Micah Beck, Gerry Kingsley, and Kai Li, “Libckpt: transparent checkpointing under Unix,” in </w:t>
      </w:r>
      <w:r w:rsidRPr="004A5904">
        <w:rPr>
          <w:i/>
          <w:sz w:val="16"/>
          <w:szCs w:val="16"/>
          <w:lang w:val="en-US"/>
        </w:rPr>
        <w:t>Proceedings of the USENIX 1995 Technical Conference</w:t>
      </w:r>
      <w:r w:rsidRPr="004A5904">
        <w:rPr>
          <w:sz w:val="16"/>
          <w:szCs w:val="16"/>
          <w:lang w:val="en-US"/>
        </w:rPr>
        <w:t>, p.18-18, January 16-20, 1995.</w:t>
      </w:r>
    </w:p>
    <w:p w14:paraId="120915C5" w14:textId="77777777" w:rsidR="008E4A6D" w:rsidRDefault="00ED3175" w:rsidP="00263C95">
      <w:pPr>
        <w:pStyle w:val="af2"/>
        <w:numPr>
          <w:ilvl w:val="0"/>
          <w:numId w:val="43"/>
        </w:numPr>
        <w:spacing w:before="48" w:line="190" w:lineRule="atLeast"/>
        <w:ind w:hanging="482"/>
        <w:jc w:val="both"/>
        <w:rPr>
          <w:sz w:val="16"/>
          <w:szCs w:val="16"/>
          <w:lang w:val="en-US"/>
        </w:rPr>
      </w:pPr>
      <w:r w:rsidRPr="00ED3175">
        <w:rPr>
          <w:sz w:val="16"/>
          <w:szCs w:val="16"/>
          <w:lang w:val="en-US"/>
        </w:rPr>
        <w:t xml:space="preserve">M. R. Guthaus, J. S. Ringenberg, D. Ernst, T. M. Austin, T. Mudge and R. B. Brown, "MiBench: A free, commercially representative embedded benchmark suite," </w:t>
      </w:r>
      <w:r>
        <w:rPr>
          <w:sz w:val="16"/>
          <w:szCs w:val="16"/>
          <w:lang w:val="en-US"/>
        </w:rPr>
        <w:t xml:space="preserve">in </w:t>
      </w:r>
      <w:r w:rsidRPr="00ED3175">
        <w:rPr>
          <w:i/>
          <w:iCs/>
          <w:sz w:val="16"/>
          <w:szCs w:val="16"/>
          <w:lang w:val="en-US"/>
        </w:rPr>
        <w:t>Proceedings of the Fourth Annual IEEE International Workshop on Workload Characterization</w:t>
      </w:r>
      <w:r>
        <w:rPr>
          <w:sz w:val="16"/>
          <w:szCs w:val="16"/>
          <w:lang w:val="en-US"/>
        </w:rPr>
        <w:t>,</w:t>
      </w:r>
      <w:r w:rsidRPr="00ED3175">
        <w:rPr>
          <w:sz w:val="16"/>
          <w:szCs w:val="16"/>
          <w:lang w:val="en-US"/>
        </w:rPr>
        <w:t xml:space="preserve"> WWC-4, Austin, TX, USA, 2001, pp. 3-14</w:t>
      </w:r>
      <w:r>
        <w:rPr>
          <w:sz w:val="16"/>
          <w:szCs w:val="16"/>
          <w:lang w:val="en-US"/>
        </w:rPr>
        <w:t>.</w:t>
      </w:r>
    </w:p>
    <w:p w14:paraId="0194E68F" w14:textId="3639361A" w:rsidR="005F13F5" w:rsidRDefault="005F13F5" w:rsidP="005F13F5">
      <w:pPr>
        <w:pStyle w:val="af2"/>
        <w:numPr>
          <w:ilvl w:val="0"/>
          <w:numId w:val="43"/>
        </w:numPr>
        <w:spacing w:before="48" w:line="190" w:lineRule="atLeast"/>
        <w:jc w:val="both"/>
        <w:rPr>
          <w:sz w:val="16"/>
          <w:szCs w:val="16"/>
          <w:lang w:val="en-US"/>
        </w:rPr>
      </w:pPr>
      <w:r w:rsidRPr="005F13F5">
        <w:rPr>
          <w:sz w:val="16"/>
          <w:szCs w:val="16"/>
          <w:lang w:val="en-US"/>
        </w:rPr>
        <w:t>V. z̆ivojnović, J. M. Velarde, C. Schläger</w:t>
      </w:r>
      <w:r w:rsidR="00BF326F">
        <w:rPr>
          <w:sz w:val="16"/>
          <w:szCs w:val="16"/>
          <w:lang w:val="en-US" w:eastAsia="zh-TW"/>
        </w:rPr>
        <w:t xml:space="preserve">, and H. Meyr, "DSPstone: </w:t>
      </w:r>
      <w:r w:rsidR="00BF326F">
        <w:rPr>
          <w:rFonts w:hint="eastAsia"/>
          <w:sz w:val="16"/>
          <w:szCs w:val="16"/>
          <w:lang w:val="en-US" w:eastAsia="zh-TW"/>
        </w:rPr>
        <w:t>a</w:t>
      </w:r>
      <w:r w:rsidR="00BF326F">
        <w:rPr>
          <w:sz w:val="16"/>
          <w:szCs w:val="16"/>
          <w:lang w:val="en-US" w:eastAsia="zh-TW"/>
        </w:rPr>
        <w:t xml:space="preserve"> </w:t>
      </w:r>
      <w:r w:rsidR="00BF326F">
        <w:rPr>
          <w:rFonts w:hint="eastAsia"/>
          <w:sz w:val="16"/>
          <w:szCs w:val="16"/>
          <w:lang w:val="en-US" w:eastAsia="zh-TW"/>
        </w:rPr>
        <w:t>DSP-</w:t>
      </w:r>
      <w:r w:rsidR="00BF326F">
        <w:rPr>
          <w:sz w:val="16"/>
          <w:szCs w:val="16"/>
          <w:lang w:val="en-US" w:eastAsia="zh-TW"/>
        </w:rPr>
        <w:t xml:space="preserve">oriented benchmarking methodology," </w:t>
      </w:r>
      <w:r w:rsidR="005515B3">
        <w:rPr>
          <w:sz w:val="16"/>
          <w:szCs w:val="16"/>
          <w:lang w:val="en-US" w:eastAsia="zh-TW"/>
        </w:rPr>
        <w:t xml:space="preserve">in </w:t>
      </w:r>
      <w:r w:rsidR="005515B3" w:rsidRPr="005515B3">
        <w:rPr>
          <w:i/>
          <w:iCs/>
          <w:sz w:val="16"/>
          <w:szCs w:val="16"/>
          <w:lang w:val="en-US" w:eastAsia="zh-TW"/>
        </w:rPr>
        <w:t>Proceedings of the International Conference on Signal Processing and Technology (ICSPAT)</w:t>
      </w:r>
      <w:r w:rsidR="005515B3">
        <w:rPr>
          <w:sz w:val="16"/>
          <w:szCs w:val="16"/>
          <w:lang w:val="en-US" w:eastAsia="zh-TW"/>
        </w:rPr>
        <w:t xml:space="preserve">, </w:t>
      </w:r>
      <w:r w:rsidR="00BF326F">
        <w:rPr>
          <w:sz w:val="16"/>
          <w:szCs w:val="16"/>
          <w:lang w:val="en-US" w:eastAsia="zh-TW"/>
        </w:rPr>
        <w:t>1994.</w:t>
      </w:r>
    </w:p>
    <w:sectPr w:rsidR="005F13F5" w:rsidSect="00143F2E">
      <w:headerReference w:type="default" r:id="rId21"/>
      <w:endnotePr>
        <w:numFmt w:val="decimal"/>
      </w:endnotePr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F279FF" w14:textId="77777777" w:rsidR="00AC0155" w:rsidRDefault="00AC0155">
      <w:r>
        <w:separator/>
      </w:r>
    </w:p>
  </w:endnote>
  <w:endnote w:type="continuationSeparator" w:id="0">
    <w:p w14:paraId="445121FF" w14:textId="77777777" w:rsidR="00AC0155" w:rsidRDefault="00AC0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POP-SB">
    <w:altName w:val="MS Gothic"/>
    <w:charset w:val="80"/>
    <w:family w:val="decorative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7" w:usb1="00000000" w:usb2="00000000" w:usb3="00000000" w:csb0="0000019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DC7670" w14:textId="77777777" w:rsidR="00AC0155" w:rsidRDefault="00AC0155"/>
  </w:footnote>
  <w:footnote w:type="continuationSeparator" w:id="0">
    <w:p w14:paraId="714688B7" w14:textId="77777777" w:rsidR="00AC0155" w:rsidRDefault="00AC0155">
      <w:r>
        <w:continuationSeparator/>
      </w:r>
    </w:p>
  </w:footnote>
  <w:footnote w:id="1">
    <w:p w14:paraId="4A35DC87" w14:textId="77777777" w:rsidR="00DF7354" w:rsidRDefault="00DF7354">
      <w:pPr>
        <w:pStyle w:val="a4"/>
      </w:pPr>
      <w:r w:rsidRPr="00714A4C">
        <w:t>This work was supported by the Taiwan Ministry of Science and Technology under grant MOST 105-2221-E-194-056-MY3. The authors are grateful to the National Center for High-Performance Computing for computer time and facilities.</w:t>
      </w:r>
    </w:p>
    <w:p w14:paraId="0F59F44C" w14:textId="366237AC" w:rsidR="00DF7354" w:rsidRDefault="00DF7354" w:rsidP="00311F41">
      <w:pPr>
        <w:pStyle w:val="a4"/>
        <w:jc w:val="left"/>
        <w:rPr>
          <w:lang w:eastAsia="zh-TW"/>
        </w:rPr>
      </w:pPr>
      <w:r>
        <w:rPr>
          <w:lang w:eastAsia="zh-TW"/>
        </w:rPr>
        <w:t xml:space="preserve">The authors are with the Department of Computer Science and Information Engineering and Advanced Institute of Manufacturing for High-tech Innovations, National Chung Cheng University, Taiwan, ROC (e-mail: </w:t>
      </w:r>
      <w:r w:rsidRPr="00DA0306">
        <w:rPr>
          <w:lang w:eastAsia="zh-TW"/>
        </w:rPr>
        <w:t>a0975551609@gmail.com</w:t>
      </w:r>
      <w:r>
        <w:rPr>
          <w:lang w:eastAsia="zh-TW"/>
        </w:rPr>
        <w:t xml:space="preserve">; </w:t>
      </w:r>
      <w:r w:rsidRPr="00DA0306">
        <w:rPr>
          <w:lang w:eastAsia="zh-TW"/>
        </w:rPr>
        <w:t>eddy7880123@yahoo.com.tw</w:t>
      </w:r>
      <w:r>
        <w:rPr>
          <w:lang w:eastAsia="zh-TW"/>
        </w:rPr>
        <w:t>; pschen@cs.ccu.edu.tw).</w:t>
      </w:r>
    </w:p>
    <w:p w14:paraId="1C727901" w14:textId="3C8343A3" w:rsidR="00DF7354" w:rsidRPr="009F1B11" w:rsidRDefault="00DF7354" w:rsidP="00311F41">
      <w:pPr>
        <w:pStyle w:val="a4"/>
        <w:jc w:val="left"/>
        <w:rPr>
          <w:lang w:eastAsia="zh-TW"/>
        </w:rPr>
      </w:pPr>
      <w:r w:rsidRPr="002704AC">
        <w:rPr>
          <w:vertAlign w:val="superscript"/>
          <w:lang w:eastAsia="zh-TW"/>
        </w:rPr>
        <w:t>*</w:t>
      </w:r>
      <w:r>
        <w:rPr>
          <w:rFonts w:hint="eastAsia"/>
          <w:lang w:eastAsia="zh-TW"/>
        </w:rPr>
        <w:t>Co</w:t>
      </w:r>
      <w:r>
        <w:rPr>
          <w:lang w:eastAsia="zh-TW"/>
        </w:rPr>
        <w:t>rresponding author – pschen@cs.ccu.edu.tw</w:t>
      </w:r>
    </w:p>
    <w:p w14:paraId="08FDC581" w14:textId="77777777" w:rsidR="00DF7354" w:rsidRDefault="00DF7354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029B69" w14:textId="77777777" w:rsidR="00DF7354" w:rsidRDefault="00DF7354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64E5E378" w14:textId="0F69675F" w:rsidR="00DF7354" w:rsidRDefault="00DF7354">
    <w:pPr>
      <w:ind w:right="360"/>
    </w:pPr>
    <w:r>
      <w:t>IEEE EMBEDDED SYSTEMS LETTERS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62F820A2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1F5D7245"/>
    <w:multiLevelType w:val="multilevel"/>
    <w:tmpl w:val="0EE0FE7E"/>
    <w:lvl w:ilvl="0">
      <w:start w:val="1"/>
      <w:numFmt w:val="bullet"/>
      <w:lvlText w:val=""/>
      <w:lvlJc w:val="left"/>
      <w:pPr>
        <w:ind w:left="6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1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0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520" w:hanging="480"/>
      </w:pPr>
      <w:rPr>
        <w:rFonts w:ascii="Wingdings" w:hAnsi="Wingdings" w:cs="Wingdings" w:hint="default"/>
      </w:rPr>
    </w:lvl>
  </w:abstractNum>
  <w:abstractNum w:abstractNumId="15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20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6" w15:restartNumberingAfterBreak="0">
    <w:nsid w:val="68A956DE"/>
    <w:multiLevelType w:val="multilevel"/>
    <w:tmpl w:val="79869290"/>
    <w:lvl w:ilvl="0">
      <w:start w:val="1"/>
      <w:numFmt w:val="decimal"/>
      <w:lvlText w:val="[%1] "/>
      <w:lvlJc w:val="left"/>
      <w:pPr>
        <w:ind w:left="680" w:hanging="480"/>
      </w:pPr>
      <w:rPr>
        <w:rFonts w:eastAsia="DFPOP-SB" w:cs="Times New Roman"/>
        <w:b w:val="0"/>
        <w:i w:val="0"/>
        <w:sz w:val="15"/>
        <w:szCs w:val="18"/>
        <w:u w:val="none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8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82C4C"/>
    <w:multiLevelType w:val="multilevel"/>
    <w:tmpl w:val="3ABCC808"/>
    <w:lvl w:ilvl="0">
      <w:start w:val="1"/>
      <w:numFmt w:val="bullet"/>
      <w:lvlText w:val=""/>
      <w:lvlJc w:val="left"/>
      <w:pPr>
        <w:ind w:left="6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1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6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0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5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0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520" w:hanging="480"/>
      </w:pPr>
      <w:rPr>
        <w:rFonts w:ascii="Wingdings" w:hAnsi="Wingdings" w:cs="Wingdings" w:hint="default"/>
      </w:rPr>
    </w:lvl>
  </w:abstractNum>
  <w:abstractNum w:abstractNumId="32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>
    <w:abstractNumId w:val="11"/>
  </w:num>
  <w:num w:numId="2">
    <w:abstractNumId w:val="17"/>
  </w:num>
  <w:num w:numId="3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22"/>
  </w:num>
  <w:num w:numId="7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19"/>
  </w:num>
  <w:num w:numId="13">
    <w:abstractNumId w:val="13"/>
  </w:num>
  <w:num w:numId="14">
    <w:abstractNumId w:val="25"/>
  </w:num>
  <w:num w:numId="15">
    <w:abstractNumId w:val="24"/>
  </w:num>
  <w:num w:numId="16">
    <w:abstractNumId w:val="33"/>
  </w:num>
  <w:num w:numId="17">
    <w:abstractNumId w:val="16"/>
  </w:num>
  <w:num w:numId="18">
    <w:abstractNumId w:val="15"/>
  </w:num>
  <w:num w:numId="19">
    <w:abstractNumId w:val="27"/>
  </w:num>
  <w:num w:numId="20">
    <w:abstractNumId w:val="20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30"/>
  </w:num>
  <w:num w:numId="24">
    <w:abstractNumId w:val="23"/>
  </w:num>
  <w:num w:numId="25">
    <w:abstractNumId w:val="29"/>
  </w:num>
  <w:num w:numId="26">
    <w:abstractNumId w:val="12"/>
  </w:num>
  <w:num w:numId="27">
    <w:abstractNumId w:val="28"/>
  </w:num>
  <w:num w:numId="28">
    <w:abstractNumId w:val="18"/>
  </w:num>
  <w:num w:numId="29">
    <w:abstractNumId w:val="21"/>
  </w:num>
  <w:num w:numId="30">
    <w:abstractNumId w:val="10"/>
  </w:num>
  <w:num w:numId="31">
    <w:abstractNumId w:val="8"/>
  </w:num>
  <w:num w:numId="32">
    <w:abstractNumId w:val="7"/>
  </w:num>
  <w:num w:numId="33">
    <w:abstractNumId w:val="6"/>
  </w:num>
  <w:num w:numId="34">
    <w:abstractNumId w:val="5"/>
  </w:num>
  <w:num w:numId="35">
    <w:abstractNumId w:val="9"/>
  </w:num>
  <w:num w:numId="36">
    <w:abstractNumId w:val="4"/>
  </w:num>
  <w:num w:numId="37">
    <w:abstractNumId w:val="3"/>
  </w:num>
  <w:num w:numId="38">
    <w:abstractNumId w:val="2"/>
  </w:num>
  <w:num w:numId="39">
    <w:abstractNumId w:val="1"/>
  </w:num>
  <w:num w:numId="40">
    <w:abstractNumId w:val="0"/>
  </w:num>
  <w:num w:numId="41">
    <w:abstractNumId w:val="14"/>
  </w:num>
  <w:num w:numId="42">
    <w:abstractNumId w:val="31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ttachedTemplate r:id="rId1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xMzA2tzQzM7IwtzRU0lEKTi0uzszPAykwrQUAgHXQzywAAAA="/>
  </w:docVars>
  <w:rsids>
    <w:rsidRoot w:val="009F4B45"/>
    <w:rsid w:val="00012EE0"/>
    <w:rsid w:val="0002515E"/>
    <w:rsid w:val="00033519"/>
    <w:rsid w:val="00033B5F"/>
    <w:rsid w:val="000369D9"/>
    <w:rsid w:val="0004225B"/>
    <w:rsid w:val="00042E13"/>
    <w:rsid w:val="0004473E"/>
    <w:rsid w:val="0004496A"/>
    <w:rsid w:val="000519E4"/>
    <w:rsid w:val="00061C89"/>
    <w:rsid w:val="00070986"/>
    <w:rsid w:val="00070FE1"/>
    <w:rsid w:val="000746F1"/>
    <w:rsid w:val="00083680"/>
    <w:rsid w:val="00096A67"/>
    <w:rsid w:val="000A0751"/>
    <w:rsid w:val="000A0C2F"/>
    <w:rsid w:val="000A168B"/>
    <w:rsid w:val="000C0C2C"/>
    <w:rsid w:val="000C1C64"/>
    <w:rsid w:val="000D2BDE"/>
    <w:rsid w:val="000D5833"/>
    <w:rsid w:val="000E6187"/>
    <w:rsid w:val="000F4051"/>
    <w:rsid w:val="00104BB0"/>
    <w:rsid w:val="00105752"/>
    <w:rsid w:val="0010794E"/>
    <w:rsid w:val="00107B81"/>
    <w:rsid w:val="00111CB5"/>
    <w:rsid w:val="00113F26"/>
    <w:rsid w:val="00114BF6"/>
    <w:rsid w:val="00125011"/>
    <w:rsid w:val="00131FCA"/>
    <w:rsid w:val="00132C84"/>
    <w:rsid w:val="0013354F"/>
    <w:rsid w:val="00134305"/>
    <w:rsid w:val="00143297"/>
    <w:rsid w:val="00143F2E"/>
    <w:rsid w:val="00144E72"/>
    <w:rsid w:val="00172C48"/>
    <w:rsid w:val="001755B5"/>
    <w:rsid w:val="001768FF"/>
    <w:rsid w:val="00177DD0"/>
    <w:rsid w:val="00192EA3"/>
    <w:rsid w:val="001A01ED"/>
    <w:rsid w:val="001A32AF"/>
    <w:rsid w:val="001A60B1"/>
    <w:rsid w:val="001B2686"/>
    <w:rsid w:val="001B36B1"/>
    <w:rsid w:val="001B3853"/>
    <w:rsid w:val="001C327C"/>
    <w:rsid w:val="001E7B7A"/>
    <w:rsid w:val="001F4C5C"/>
    <w:rsid w:val="00204478"/>
    <w:rsid w:val="00214E2E"/>
    <w:rsid w:val="00216141"/>
    <w:rsid w:val="00217186"/>
    <w:rsid w:val="002210F0"/>
    <w:rsid w:val="00236CEE"/>
    <w:rsid w:val="002434A1"/>
    <w:rsid w:val="00254467"/>
    <w:rsid w:val="00263943"/>
    <w:rsid w:val="00263C95"/>
    <w:rsid w:val="0026411F"/>
    <w:rsid w:val="00265C44"/>
    <w:rsid w:val="00267B35"/>
    <w:rsid w:val="00267DC0"/>
    <w:rsid w:val="002704AC"/>
    <w:rsid w:val="00277EEE"/>
    <w:rsid w:val="00281EAF"/>
    <w:rsid w:val="00282EA2"/>
    <w:rsid w:val="00287A08"/>
    <w:rsid w:val="0029583D"/>
    <w:rsid w:val="002B4E9D"/>
    <w:rsid w:val="002B54EC"/>
    <w:rsid w:val="002C1110"/>
    <w:rsid w:val="002C16D5"/>
    <w:rsid w:val="002C333C"/>
    <w:rsid w:val="002C4866"/>
    <w:rsid w:val="002D3294"/>
    <w:rsid w:val="002D46DA"/>
    <w:rsid w:val="002D7BD5"/>
    <w:rsid w:val="002E1F95"/>
    <w:rsid w:val="002E20E4"/>
    <w:rsid w:val="002E2564"/>
    <w:rsid w:val="002E3EB2"/>
    <w:rsid w:val="002F1A23"/>
    <w:rsid w:val="002F2B46"/>
    <w:rsid w:val="002F7910"/>
    <w:rsid w:val="00307E85"/>
    <w:rsid w:val="00311F41"/>
    <w:rsid w:val="0031499E"/>
    <w:rsid w:val="00314F82"/>
    <w:rsid w:val="00317EA0"/>
    <w:rsid w:val="003427CE"/>
    <w:rsid w:val="00342BE1"/>
    <w:rsid w:val="00342F59"/>
    <w:rsid w:val="003461E8"/>
    <w:rsid w:val="00346E31"/>
    <w:rsid w:val="00350339"/>
    <w:rsid w:val="00351D9D"/>
    <w:rsid w:val="003540B0"/>
    <w:rsid w:val="00360269"/>
    <w:rsid w:val="0037551B"/>
    <w:rsid w:val="00387337"/>
    <w:rsid w:val="0039245A"/>
    <w:rsid w:val="00392DBA"/>
    <w:rsid w:val="003A08B5"/>
    <w:rsid w:val="003A53B9"/>
    <w:rsid w:val="003B5A24"/>
    <w:rsid w:val="003C3322"/>
    <w:rsid w:val="003C45E1"/>
    <w:rsid w:val="003C68C2"/>
    <w:rsid w:val="003D085E"/>
    <w:rsid w:val="003D1EBF"/>
    <w:rsid w:val="003D4206"/>
    <w:rsid w:val="003D4CAE"/>
    <w:rsid w:val="003D6814"/>
    <w:rsid w:val="003F26BD"/>
    <w:rsid w:val="003F52AD"/>
    <w:rsid w:val="00407D42"/>
    <w:rsid w:val="004204CF"/>
    <w:rsid w:val="004213E2"/>
    <w:rsid w:val="00422ABA"/>
    <w:rsid w:val="00424E5F"/>
    <w:rsid w:val="00426B58"/>
    <w:rsid w:val="0043144F"/>
    <w:rsid w:val="00431BFA"/>
    <w:rsid w:val="004353CF"/>
    <w:rsid w:val="004357CF"/>
    <w:rsid w:val="00443C1B"/>
    <w:rsid w:val="00455A36"/>
    <w:rsid w:val="0045701E"/>
    <w:rsid w:val="00462392"/>
    <w:rsid w:val="004631BC"/>
    <w:rsid w:val="00484761"/>
    <w:rsid w:val="00484DD5"/>
    <w:rsid w:val="00496D32"/>
    <w:rsid w:val="004B558A"/>
    <w:rsid w:val="004B71FF"/>
    <w:rsid w:val="004C184F"/>
    <w:rsid w:val="004C1E16"/>
    <w:rsid w:val="004C2543"/>
    <w:rsid w:val="004C35A6"/>
    <w:rsid w:val="004D15CA"/>
    <w:rsid w:val="004D2002"/>
    <w:rsid w:val="004E3E4C"/>
    <w:rsid w:val="004E5822"/>
    <w:rsid w:val="004F23A0"/>
    <w:rsid w:val="004F3CD3"/>
    <w:rsid w:val="004F7BB5"/>
    <w:rsid w:val="005003E3"/>
    <w:rsid w:val="005052CD"/>
    <w:rsid w:val="00515097"/>
    <w:rsid w:val="00522205"/>
    <w:rsid w:val="005336F6"/>
    <w:rsid w:val="00534DCF"/>
    <w:rsid w:val="00535307"/>
    <w:rsid w:val="005407B1"/>
    <w:rsid w:val="00550A26"/>
    <w:rsid w:val="00550BF5"/>
    <w:rsid w:val="005515B3"/>
    <w:rsid w:val="00551C4B"/>
    <w:rsid w:val="005546B4"/>
    <w:rsid w:val="005608DE"/>
    <w:rsid w:val="00561003"/>
    <w:rsid w:val="00567A70"/>
    <w:rsid w:val="00567AA4"/>
    <w:rsid w:val="005A2A15"/>
    <w:rsid w:val="005B4F38"/>
    <w:rsid w:val="005C24CF"/>
    <w:rsid w:val="005C6BD5"/>
    <w:rsid w:val="005C6EA6"/>
    <w:rsid w:val="005D1B15"/>
    <w:rsid w:val="005D23E7"/>
    <w:rsid w:val="005D2824"/>
    <w:rsid w:val="005D4F1A"/>
    <w:rsid w:val="005D72BB"/>
    <w:rsid w:val="005E350C"/>
    <w:rsid w:val="005E692F"/>
    <w:rsid w:val="005E6A65"/>
    <w:rsid w:val="005F13F5"/>
    <w:rsid w:val="005F43DD"/>
    <w:rsid w:val="00602997"/>
    <w:rsid w:val="0062114B"/>
    <w:rsid w:val="00623698"/>
    <w:rsid w:val="00624F14"/>
    <w:rsid w:val="00625E96"/>
    <w:rsid w:val="00627FF3"/>
    <w:rsid w:val="00647C09"/>
    <w:rsid w:val="00651F2C"/>
    <w:rsid w:val="0066740F"/>
    <w:rsid w:val="006678E8"/>
    <w:rsid w:val="006742B1"/>
    <w:rsid w:val="006774A3"/>
    <w:rsid w:val="00677C22"/>
    <w:rsid w:val="00683E03"/>
    <w:rsid w:val="00685D0E"/>
    <w:rsid w:val="0069086A"/>
    <w:rsid w:val="00693D5D"/>
    <w:rsid w:val="006B665B"/>
    <w:rsid w:val="006B7F03"/>
    <w:rsid w:val="006C7307"/>
    <w:rsid w:val="006C7C57"/>
    <w:rsid w:val="006D18A4"/>
    <w:rsid w:val="006D33CE"/>
    <w:rsid w:val="006D7875"/>
    <w:rsid w:val="006E7329"/>
    <w:rsid w:val="006F2169"/>
    <w:rsid w:val="00714A4C"/>
    <w:rsid w:val="00717705"/>
    <w:rsid w:val="0072044E"/>
    <w:rsid w:val="00720E10"/>
    <w:rsid w:val="0072456B"/>
    <w:rsid w:val="00725B45"/>
    <w:rsid w:val="00733109"/>
    <w:rsid w:val="007353E3"/>
    <w:rsid w:val="00735879"/>
    <w:rsid w:val="00737C54"/>
    <w:rsid w:val="00741AF1"/>
    <w:rsid w:val="007530A3"/>
    <w:rsid w:val="0076355A"/>
    <w:rsid w:val="007707AB"/>
    <w:rsid w:val="007750D8"/>
    <w:rsid w:val="00786003"/>
    <w:rsid w:val="007A0C78"/>
    <w:rsid w:val="007A1513"/>
    <w:rsid w:val="007A3B3E"/>
    <w:rsid w:val="007A3CF6"/>
    <w:rsid w:val="007A4743"/>
    <w:rsid w:val="007A7D60"/>
    <w:rsid w:val="007C4336"/>
    <w:rsid w:val="007F25F8"/>
    <w:rsid w:val="007F7AA6"/>
    <w:rsid w:val="00800520"/>
    <w:rsid w:val="0081663F"/>
    <w:rsid w:val="00822158"/>
    <w:rsid w:val="00823624"/>
    <w:rsid w:val="008367D7"/>
    <w:rsid w:val="00837E47"/>
    <w:rsid w:val="00840DC4"/>
    <w:rsid w:val="0084160E"/>
    <w:rsid w:val="00846287"/>
    <w:rsid w:val="008518FE"/>
    <w:rsid w:val="0085659C"/>
    <w:rsid w:val="00862397"/>
    <w:rsid w:val="00864212"/>
    <w:rsid w:val="0086553B"/>
    <w:rsid w:val="00870269"/>
    <w:rsid w:val="00870578"/>
    <w:rsid w:val="00872026"/>
    <w:rsid w:val="0087792E"/>
    <w:rsid w:val="00882144"/>
    <w:rsid w:val="00883EAF"/>
    <w:rsid w:val="00885258"/>
    <w:rsid w:val="00894D3C"/>
    <w:rsid w:val="00894E3F"/>
    <w:rsid w:val="008A30C3"/>
    <w:rsid w:val="008A3295"/>
    <w:rsid w:val="008A3C23"/>
    <w:rsid w:val="008B01D0"/>
    <w:rsid w:val="008C3A34"/>
    <w:rsid w:val="008C49CC"/>
    <w:rsid w:val="008C72B9"/>
    <w:rsid w:val="008D69E9"/>
    <w:rsid w:val="008E0645"/>
    <w:rsid w:val="008E4A6D"/>
    <w:rsid w:val="008E667C"/>
    <w:rsid w:val="008F594A"/>
    <w:rsid w:val="00904C7E"/>
    <w:rsid w:val="0091035B"/>
    <w:rsid w:val="00910963"/>
    <w:rsid w:val="00911DFF"/>
    <w:rsid w:val="009160CB"/>
    <w:rsid w:val="009209D3"/>
    <w:rsid w:val="00920C98"/>
    <w:rsid w:val="00936743"/>
    <w:rsid w:val="00936B61"/>
    <w:rsid w:val="0094638B"/>
    <w:rsid w:val="00953616"/>
    <w:rsid w:val="0095366A"/>
    <w:rsid w:val="009539DB"/>
    <w:rsid w:val="00954EE9"/>
    <w:rsid w:val="0097053A"/>
    <w:rsid w:val="00981F04"/>
    <w:rsid w:val="00991ECD"/>
    <w:rsid w:val="009937A0"/>
    <w:rsid w:val="009A1F6E"/>
    <w:rsid w:val="009B0DEF"/>
    <w:rsid w:val="009C2A11"/>
    <w:rsid w:val="009C310B"/>
    <w:rsid w:val="009C46D5"/>
    <w:rsid w:val="009C7D17"/>
    <w:rsid w:val="009D0155"/>
    <w:rsid w:val="009E3AB1"/>
    <w:rsid w:val="009E484E"/>
    <w:rsid w:val="009E52D0"/>
    <w:rsid w:val="009E7DBE"/>
    <w:rsid w:val="009F0A94"/>
    <w:rsid w:val="009F19DC"/>
    <w:rsid w:val="009F1B11"/>
    <w:rsid w:val="009F40FB"/>
    <w:rsid w:val="009F4123"/>
    <w:rsid w:val="009F4B45"/>
    <w:rsid w:val="00A069C6"/>
    <w:rsid w:val="00A22FCB"/>
    <w:rsid w:val="00A25B3B"/>
    <w:rsid w:val="00A3366D"/>
    <w:rsid w:val="00A40127"/>
    <w:rsid w:val="00A45A65"/>
    <w:rsid w:val="00A45CB3"/>
    <w:rsid w:val="00A472F1"/>
    <w:rsid w:val="00A5237D"/>
    <w:rsid w:val="00A5367E"/>
    <w:rsid w:val="00A554A3"/>
    <w:rsid w:val="00A60A36"/>
    <w:rsid w:val="00A7276D"/>
    <w:rsid w:val="00A758EA"/>
    <w:rsid w:val="00A87D70"/>
    <w:rsid w:val="00A91937"/>
    <w:rsid w:val="00A9434E"/>
    <w:rsid w:val="00A95C50"/>
    <w:rsid w:val="00AA1912"/>
    <w:rsid w:val="00AA219F"/>
    <w:rsid w:val="00AA7B4C"/>
    <w:rsid w:val="00AB53EE"/>
    <w:rsid w:val="00AB6892"/>
    <w:rsid w:val="00AB74D9"/>
    <w:rsid w:val="00AB79A6"/>
    <w:rsid w:val="00AC0155"/>
    <w:rsid w:val="00AC47C3"/>
    <w:rsid w:val="00AC4850"/>
    <w:rsid w:val="00AE25B7"/>
    <w:rsid w:val="00AE4211"/>
    <w:rsid w:val="00AF0256"/>
    <w:rsid w:val="00B006D2"/>
    <w:rsid w:val="00B11B33"/>
    <w:rsid w:val="00B16DB5"/>
    <w:rsid w:val="00B2332A"/>
    <w:rsid w:val="00B41098"/>
    <w:rsid w:val="00B44FA5"/>
    <w:rsid w:val="00B47B59"/>
    <w:rsid w:val="00B5141F"/>
    <w:rsid w:val="00B517ED"/>
    <w:rsid w:val="00B51D1F"/>
    <w:rsid w:val="00B52CE7"/>
    <w:rsid w:val="00B53F81"/>
    <w:rsid w:val="00B54FFF"/>
    <w:rsid w:val="00B56C2B"/>
    <w:rsid w:val="00B6283F"/>
    <w:rsid w:val="00B65BD3"/>
    <w:rsid w:val="00B70469"/>
    <w:rsid w:val="00B72DD8"/>
    <w:rsid w:val="00B72E09"/>
    <w:rsid w:val="00B76867"/>
    <w:rsid w:val="00B80992"/>
    <w:rsid w:val="00B90C77"/>
    <w:rsid w:val="00BA42AE"/>
    <w:rsid w:val="00BC313F"/>
    <w:rsid w:val="00BD3C35"/>
    <w:rsid w:val="00BE0BE7"/>
    <w:rsid w:val="00BE384C"/>
    <w:rsid w:val="00BF0C69"/>
    <w:rsid w:val="00BF2679"/>
    <w:rsid w:val="00BF326F"/>
    <w:rsid w:val="00BF629B"/>
    <w:rsid w:val="00BF6346"/>
    <w:rsid w:val="00BF655C"/>
    <w:rsid w:val="00C04A43"/>
    <w:rsid w:val="00C0614E"/>
    <w:rsid w:val="00C075EF"/>
    <w:rsid w:val="00C11E83"/>
    <w:rsid w:val="00C2378A"/>
    <w:rsid w:val="00C378A1"/>
    <w:rsid w:val="00C46C7F"/>
    <w:rsid w:val="00C56D0C"/>
    <w:rsid w:val="00C57EF9"/>
    <w:rsid w:val="00C6193E"/>
    <w:rsid w:val="00C621D6"/>
    <w:rsid w:val="00C70D4A"/>
    <w:rsid w:val="00C73BD0"/>
    <w:rsid w:val="00C75907"/>
    <w:rsid w:val="00C81DAF"/>
    <w:rsid w:val="00C82A37"/>
    <w:rsid w:val="00C82D86"/>
    <w:rsid w:val="00C907C9"/>
    <w:rsid w:val="00C96744"/>
    <w:rsid w:val="00CA1E48"/>
    <w:rsid w:val="00CA22C3"/>
    <w:rsid w:val="00CB2F96"/>
    <w:rsid w:val="00CB4657"/>
    <w:rsid w:val="00CB4B8D"/>
    <w:rsid w:val="00CC0A70"/>
    <w:rsid w:val="00CC0DDA"/>
    <w:rsid w:val="00CC1B96"/>
    <w:rsid w:val="00CD1455"/>
    <w:rsid w:val="00CD167E"/>
    <w:rsid w:val="00CD2780"/>
    <w:rsid w:val="00CD684F"/>
    <w:rsid w:val="00CE6C16"/>
    <w:rsid w:val="00D03D67"/>
    <w:rsid w:val="00D06623"/>
    <w:rsid w:val="00D14C6B"/>
    <w:rsid w:val="00D15204"/>
    <w:rsid w:val="00D16241"/>
    <w:rsid w:val="00D1651B"/>
    <w:rsid w:val="00D200F1"/>
    <w:rsid w:val="00D26045"/>
    <w:rsid w:val="00D273EA"/>
    <w:rsid w:val="00D35CC8"/>
    <w:rsid w:val="00D35E0D"/>
    <w:rsid w:val="00D3614C"/>
    <w:rsid w:val="00D365DD"/>
    <w:rsid w:val="00D43854"/>
    <w:rsid w:val="00D4543E"/>
    <w:rsid w:val="00D54C73"/>
    <w:rsid w:val="00D5536F"/>
    <w:rsid w:val="00D56935"/>
    <w:rsid w:val="00D665B3"/>
    <w:rsid w:val="00D716BA"/>
    <w:rsid w:val="00D758C6"/>
    <w:rsid w:val="00D7612F"/>
    <w:rsid w:val="00D763FD"/>
    <w:rsid w:val="00D84A23"/>
    <w:rsid w:val="00D90C10"/>
    <w:rsid w:val="00D92E96"/>
    <w:rsid w:val="00D97A45"/>
    <w:rsid w:val="00DA0306"/>
    <w:rsid w:val="00DA258C"/>
    <w:rsid w:val="00DA4345"/>
    <w:rsid w:val="00DB7D3A"/>
    <w:rsid w:val="00DD515A"/>
    <w:rsid w:val="00DE07FA"/>
    <w:rsid w:val="00DE1604"/>
    <w:rsid w:val="00DE1FA5"/>
    <w:rsid w:val="00DE20DB"/>
    <w:rsid w:val="00DE2512"/>
    <w:rsid w:val="00DE370E"/>
    <w:rsid w:val="00DF246C"/>
    <w:rsid w:val="00DF2DDE"/>
    <w:rsid w:val="00DF7354"/>
    <w:rsid w:val="00DF77C8"/>
    <w:rsid w:val="00E00D16"/>
    <w:rsid w:val="00E01667"/>
    <w:rsid w:val="00E25F82"/>
    <w:rsid w:val="00E31653"/>
    <w:rsid w:val="00E34A31"/>
    <w:rsid w:val="00E35D4A"/>
    <w:rsid w:val="00E36209"/>
    <w:rsid w:val="00E37AF9"/>
    <w:rsid w:val="00E414F5"/>
    <w:rsid w:val="00E420BB"/>
    <w:rsid w:val="00E466F5"/>
    <w:rsid w:val="00E50DF6"/>
    <w:rsid w:val="00E61E28"/>
    <w:rsid w:val="00E6336D"/>
    <w:rsid w:val="00E63570"/>
    <w:rsid w:val="00E6366C"/>
    <w:rsid w:val="00E66060"/>
    <w:rsid w:val="00E67AF6"/>
    <w:rsid w:val="00E91D4C"/>
    <w:rsid w:val="00E965C5"/>
    <w:rsid w:val="00E96A3A"/>
    <w:rsid w:val="00E97402"/>
    <w:rsid w:val="00E97B99"/>
    <w:rsid w:val="00EA2778"/>
    <w:rsid w:val="00EB2E9D"/>
    <w:rsid w:val="00ED1E14"/>
    <w:rsid w:val="00ED3175"/>
    <w:rsid w:val="00ED4C20"/>
    <w:rsid w:val="00EE045D"/>
    <w:rsid w:val="00EE552C"/>
    <w:rsid w:val="00EE616D"/>
    <w:rsid w:val="00EE6FFC"/>
    <w:rsid w:val="00EF0FEA"/>
    <w:rsid w:val="00EF10AC"/>
    <w:rsid w:val="00EF4701"/>
    <w:rsid w:val="00EF564E"/>
    <w:rsid w:val="00F02607"/>
    <w:rsid w:val="00F0710C"/>
    <w:rsid w:val="00F11984"/>
    <w:rsid w:val="00F15BFD"/>
    <w:rsid w:val="00F22198"/>
    <w:rsid w:val="00F33D49"/>
    <w:rsid w:val="00F3481E"/>
    <w:rsid w:val="00F577F6"/>
    <w:rsid w:val="00F60FF2"/>
    <w:rsid w:val="00F61501"/>
    <w:rsid w:val="00F65266"/>
    <w:rsid w:val="00F65916"/>
    <w:rsid w:val="00F667C4"/>
    <w:rsid w:val="00F671BF"/>
    <w:rsid w:val="00F751E1"/>
    <w:rsid w:val="00F932B6"/>
    <w:rsid w:val="00FA6355"/>
    <w:rsid w:val="00FB19A5"/>
    <w:rsid w:val="00FB2BD9"/>
    <w:rsid w:val="00FB54D1"/>
    <w:rsid w:val="00FB6A69"/>
    <w:rsid w:val="00FC0B7B"/>
    <w:rsid w:val="00FD08B1"/>
    <w:rsid w:val="00FD2CBC"/>
    <w:rsid w:val="00FD347F"/>
    <w:rsid w:val="00FD7EDF"/>
    <w:rsid w:val="00FF0FBE"/>
    <w:rsid w:val="00FF1646"/>
    <w:rsid w:val="00FF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DC9F37"/>
  <w15:chartTrackingRefBased/>
  <w15:docId w15:val="{FEB334D7-DBCF-44BC-9FC5-B79C35D7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styleId="a9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a">
    <w:name w:val="Hyper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paragraph" w:styleId="ac">
    <w:name w:val="Body Text Indent"/>
    <w:basedOn w:val="a"/>
    <w:link w:val="ad"/>
    <w:pPr>
      <w:ind w:left="630" w:hanging="630"/>
    </w:pPr>
    <w:rPr>
      <w:szCs w:val="24"/>
    </w:rPr>
  </w:style>
  <w:style w:type="paragraph" w:styleId="ae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f">
    <w:name w:val="Balloon Text"/>
    <w:basedOn w:val="a"/>
    <w:link w:val="af0"/>
    <w:rsid w:val="00F33D49"/>
    <w:rPr>
      <w:rFonts w:ascii="Tahoma" w:hAnsi="Tahoma" w:cs="Tahoma"/>
      <w:sz w:val="16"/>
      <w:szCs w:val="16"/>
    </w:rPr>
  </w:style>
  <w:style w:type="character" w:customStyle="1" w:styleId="af0">
    <w:name w:val="註解方塊文字 字元"/>
    <w:link w:val="af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0">
    <w:name w:val="標題 1 字元"/>
    <w:link w:val="1"/>
    <w:uiPriority w:val="9"/>
    <w:rsid w:val="003F52AD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0">
    <w:name w:val="標題 2 字元"/>
    <w:link w:val="2"/>
    <w:uiPriority w:val="9"/>
    <w:rsid w:val="001B36B1"/>
    <w:rPr>
      <w:i/>
      <w:iCs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頁尾 字元"/>
    <w:basedOn w:val="a0"/>
    <w:link w:val="a7"/>
    <w:uiPriority w:val="99"/>
    <w:rsid w:val="00D90C10"/>
  </w:style>
  <w:style w:type="character" w:customStyle="1" w:styleId="a5">
    <w:name w:val="註腳文字 字元"/>
    <w:link w:val="a4"/>
    <w:semiHidden/>
    <w:rsid w:val="00C075EF"/>
    <w:rPr>
      <w:sz w:val="16"/>
      <w:szCs w:val="16"/>
    </w:rPr>
  </w:style>
  <w:style w:type="character" w:customStyle="1" w:styleId="ad">
    <w:name w:val="本文縮排 字元"/>
    <w:link w:val="ac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character" w:styleId="af1">
    <w:name w:val="Unresolved Mention"/>
    <w:basedOn w:val="a0"/>
    <w:uiPriority w:val="99"/>
    <w:semiHidden/>
    <w:unhideWhenUsed/>
    <w:rsid w:val="00DA0306"/>
    <w:rPr>
      <w:color w:val="605E5C"/>
      <w:shd w:val="clear" w:color="auto" w:fill="E1DFDD"/>
    </w:rPr>
  </w:style>
  <w:style w:type="paragraph" w:styleId="af2">
    <w:name w:val="List Paragraph"/>
    <w:basedOn w:val="a"/>
    <w:uiPriority w:val="34"/>
    <w:qFormat/>
    <w:rsid w:val="00717705"/>
    <w:pPr>
      <w:widowControl w:val="0"/>
      <w:ind w:left="480"/>
    </w:pPr>
    <w:rPr>
      <w:lang w:val="en-GB" w:eastAsia="en-GB"/>
    </w:rPr>
  </w:style>
  <w:style w:type="character" w:customStyle="1" w:styleId="InternetLink">
    <w:name w:val="Internet Link"/>
    <w:uiPriority w:val="99"/>
    <w:rsid w:val="00894D3C"/>
  </w:style>
  <w:style w:type="character" w:customStyle="1" w:styleId="fontstyle01">
    <w:name w:val="fontstyle01"/>
    <w:qFormat/>
    <w:rsid w:val="00894D3C"/>
  </w:style>
  <w:style w:type="character" w:customStyle="1" w:styleId="fontstyle21">
    <w:name w:val="fontstyle21"/>
    <w:qFormat/>
    <w:rsid w:val="00894D3C"/>
  </w:style>
  <w:style w:type="paragraph" w:styleId="af3">
    <w:name w:val="endnote text"/>
    <w:basedOn w:val="a"/>
    <w:link w:val="af4"/>
    <w:rsid w:val="00FF5919"/>
    <w:pPr>
      <w:spacing w:line="240" w:lineRule="exact"/>
      <w:ind w:left="227" w:hanging="227"/>
    </w:pPr>
  </w:style>
  <w:style w:type="character" w:customStyle="1" w:styleId="af4">
    <w:name w:val="章節附註文字 字元"/>
    <w:basedOn w:val="a0"/>
    <w:link w:val="af3"/>
    <w:rsid w:val="00FF5919"/>
  </w:style>
  <w:style w:type="character" w:styleId="af5">
    <w:name w:val="endnote reference"/>
    <w:basedOn w:val="a0"/>
    <w:rsid w:val="00FF5919"/>
    <w:rPr>
      <w:b/>
      <w:bdr w:val="none" w:sz="0" w:space="0" w:color="auto"/>
      <w:shd w:val="clear" w:color="auto" w:fill="FFFF0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yperlink" Target="https://www.raspberrypi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37669-8944-4063-B08B-393E651B0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1</TotalTime>
  <Pages>4</Pages>
  <Words>2906</Words>
  <Characters>16567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19435</CharactersWithSpaces>
  <SharedDoc>false</SharedDoc>
  <HLinks>
    <vt:vector size="60" baseType="variant">
      <vt:variant>
        <vt:i4>65611</vt:i4>
      </vt:variant>
      <vt:variant>
        <vt:i4>33</vt:i4>
      </vt:variant>
      <vt:variant>
        <vt:i4>0</vt:i4>
      </vt:variant>
      <vt:variant>
        <vt:i4>5</vt:i4>
      </vt:variant>
      <vt:variant>
        <vt:lpwstr>http://www.ieee.org/publications_standards/publications/rights/index.html</vt:lpwstr>
      </vt:variant>
      <vt:variant>
        <vt:lpwstr/>
      </vt:variant>
      <vt:variant>
        <vt:i4>1704042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http://www.ieee.org/publications_standards/publications/authors/authors_submission.html</vt:lpwstr>
      </vt:variant>
      <vt:variant>
        <vt:lpwstr/>
      </vt:variant>
      <vt:variant>
        <vt:i4>3670090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24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7405581</vt:i4>
      </vt:variant>
      <vt:variant>
        <vt:i4>21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3670090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3670090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cp:lastModifiedBy>cba103018@gmail.com</cp:lastModifiedBy>
  <cp:revision>2</cp:revision>
  <cp:lastPrinted>2020-12-03T12:00:00Z</cp:lastPrinted>
  <dcterms:created xsi:type="dcterms:W3CDTF">2021-08-25T14:20:00Z</dcterms:created>
  <dcterms:modified xsi:type="dcterms:W3CDTF">2021-08-25T14:20:00Z</dcterms:modified>
</cp:coreProperties>
</file>